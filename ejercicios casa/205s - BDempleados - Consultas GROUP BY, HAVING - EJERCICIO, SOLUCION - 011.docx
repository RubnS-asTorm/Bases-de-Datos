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95E04E" w14:textId="77777777" w:rsidR="00D62849" w:rsidRDefault="00D62849" w:rsidP="00703252">
      <w:pPr>
        <w:pStyle w:val="Lista0b"/>
      </w:pPr>
      <w:r>
        <w:t>Índice:</w:t>
      </w:r>
    </w:p>
    <w:p w14:paraId="78CAC8FB" w14:textId="77777777" w:rsidR="00B013A3" w:rsidRDefault="00486CC5" w:rsidP="00A47DB6">
      <w:pPr>
        <w:rPr>
          <w:b/>
          <w:bCs/>
          <w:noProof/>
        </w:rPr>
      </w:pPr>
      <w:r>
        <w:fldChar w:fldCharType="begin"/>
      </w:r>
      <w:r w:rsidR="00041B55">
        <w:instrText xml:space="preserve"> TOC \o \h \z \u </w:instrText>
      </w:r>
      <w:r>
        <w:fldChar w:fldCharType="separate"/>
      </w:r>
      <w:r w:rsidR="00FB413F">
        <w:rPr>
          <w:b/>
          <w:bCs/>
          <w:noProof/>
        </w:rPr>
        <w:t>No se encontraron elementos de tabla de contenido.</w:t>
      </w:r>
      <w:r>
        <w:rPr>
          <w:b/>
          <w:bCs/>
          <w:noProof/>
        </w:rPr>
        <w:fldChar w:fldCharType="end"/>
      </w:r>
    </w:p>
    <w:p w14:paraId="168D36D1" w14:textId="77777777" w:rsidR="00C06432" w:rsidRDefault="00F86B9F" w:rsidP="00C06432">
      <w:pPr>
        <w:pStyle w:val="Piedefoto"/>
      </w:pPr>
      <w:r w:rsidRPr="00F86B9F">
        <w:rPr>
          <w:noProof/>
        </w:rPr>
        <w:drawing>
          <wp:inline distT="0" distB="0" distL="0" distR="0" wp14:anchorId="779F017B" wp14:editId="2A08C1D9">
            <wp:extent cx="5612130" cy="3119120"/>
            <wp:effectExtent l="0" t="0" r="762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A1E7" w14:textId="77777777" w:rsidR="00917CC8" w:rsidRDefault="00917CC8" w:rsidP="00917CC8"/>
    <w:p w14:paraId="425BFAAD" w14:textId="77777777" w:rsidR="007034F5" w:rsidRDefault="00757F8A" w:rsidP="005344A4">
      <w:pPr>
        <w:pStyle w:val="Ttulo1"/>
      </w:pPr>
      <w:r>
        <w:t>GROUP BY</w:t>
      </w:r>
    </w:p>
    <w:p w14:paraId="5DAC9DEE" w14:textId="77777777" w:rsidR="000141A4" w:rsidRDefault="000141A4" w:rsidP="000141A4">
      <w:pPr>
        <w:pStyle w:val="Ttulo2"/>
      </w:pPr>
      <w:r>
        <w:t>Teoría</w:t>
      </w:r>
    </w:p>
    <w:p w14:paraId="4233A08F" w14:textId="77777777" w:rsidR="000141A4" w:rsidRDefault="000141A4" w:rsidP="000141A4"/>
    <w:p w14:paraId="51A35368" w14:textId="77777777" w:rsidR="000141A4" w:rsidRDefault="000141A4" w:rsidP="000141A4">
      <w:pPr>
        <w:pStyle w:val="Ttulo3"/>
      </w:pPr>
      <w:bookmarkStart w:id="0" w:name="_Toc530381056"/>
      <w:r>
        <w:t>GROUP BY</w:t>
      </w:r>
      <w:bookmarkEnd w:id="0"/>
    </w:p>
    <w:p w14:paraId="01C3A53C" w14:textId="77777777" w:rsidR="000141A4" w:rsidRDefault="000141A4" w:rsidP="000141A4">
      <w:r>
        <w:t>Crea una subtabla para cada valor del atributo (o atributos) indicados en GROUP BY.</w:t>
      </w:r>
    </w:p>
    <w:p w14:paraId="49A6AA37" w14:textId="58920EF8" w:rsidR="000141A4" w:rsidRDefault="000141A4" w:rsidP="000141A4">
      <w:pPr>
        <w:pStyle w:val="Lista9"/>
      </w:pPr>
      <w:r>
        <w:t>Además crea una tabla para el valor NULL, si es que en algún registro el atributo toma el valor NULL</w:t>
      </w:r>
    </w:p>
    <w:p w14:paraId="19DCDB66" w14:textId="77777777" w:rsidR="000141A4" w:rsidRDefault="000141A4" w:rsidP="000141A4"/>
    <w:p w14:paraId="48D9933F" w14:textId="77777777" w:rsidR="000141A4" w:rsidRDefault="000141A4" w:rsidP="000141A4">
      <w:pPr>
        <w:pStyle w:val="Piedefoto"/>
      </w:pPr>
      <w:r>
        <w:rPr>
          <w:noProof/>
        </w:rPr>
        <w:lastRenderedPageBreak/>
        <w:drawing>
          <wp:inline distT="0" distB="0" distL="0" distR="0" wp14:anchorId="2D01668B" wp14:editId="29C7ABA1">
            <wp:extent cx="3505200" cy="4493260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4493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F2C4C2" w14:textId="77777777" w:rsidR="000141A4" w:rsidRDefault="000141A4" w:rsidP="000141A4"/>
    <w:p w14:paraId="45731D65" w14:textId="77777777" w:rsidR="000141A4" w:rsidRDefault="000141A4" w:rsidP="000141A4">
      <w:pPr>
        <w:pStyle w:val="Piedefoto"/>
      </w:pPr>
      <w:r>
        <w:rPr>
          <w:noProof/>
        </w:rPr>
        <w:lastRenderedPageBreak/>
        <w:drawing>
          <wp:inline distT="0" distB="0" distL="0" distR="0" wp14:anchorId="6C0FFDC0" wp14:editId="3C86ACC8">
            <wp:extent cx="4767580" cy="4944110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580" cy="4944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3B7A24" w14:textId="77777777" w:rsidR="000141A4" w:rsidRDefault="000141A4" w:rsidP="000141A4">
      <w:pPr>
        <w:pStyle w:val="Piedefoto"/>
      </w:pPr>
    </w:p>
    <w:p w14:paraId="40C997BC" w14:textId="77777777" w:rsidR="000141A4" w:rsidRDefault="000141A4" w:rsidP="000141A4">
      <w:pPr>
        <w:pStyle w:val="Piedefoto"/>
      </w:pPr>
      <w:r>
        <w:rPr>
          <w:noProof/>
        </w:rPr>
        <w:lastRenderedPageBreak/>
        <w:drawing>
          <wp:inline distT="0" distB="0" distL="0" distR="0" wp14:anchorId="159F3C37" wp14:editId="18D5CF5E">
            <wp:extent cx="5651500" cy="3828415"/>
            <wp:effectExtent l="0" t="0" r="635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828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CEED6D" w14:textId="77777777" w:rsidR="000141A4" w:rsidRPr="00D16E1C" w:rsidRDefault="00D16E1C" w:rsidP="000141A4">
      <w:pPr>
        <w:rPr>
          <w:lang w:val="en-US"/>
        </w:rPr>
      </w:pPr>
      <w:r w:rsidRPr="00D16E1C">
        <w:rPr>
          <w:lang w:val="en-US"/>
        </w:rPr>
        <w:t xml:space="preserve">SELECT </w:t>
      </w:r>
      <w:r w:rsidRPr="00D16E1C">
        <w:rPr>
          <w:highlight w:val="yellow"/>
          <w:lang w:val="en-US"/>
        </w:rPr>
        <w:t>department_id</w:t>
      </w:r>
      <w:r w:rsidRPr="00D16E1C">
        <w:rPr>
          <w:lang w:val="en-US"/>
        </w:rPr>
        <w:t xml:space="preserve">, </w:t>
      </w:r>
      <w:r w:rsidRPr="00D16E1C">
        <w:rPr>
          <w:highlight w:val="cyan"/>
          <w:lang w:val="en-US"/>
        </w:rPr>
        <w:t>SUM (salary)</w:t>
      </w:r>
      <w:r w:rsidRPr="00D16E1C">
        <w:rPr>
          <w:lang w:val="en-US"/>
        </w:rPr>
        <w:t xml:space="preserve"> FROM</w:t>
      </w:r>
      <w:r>
        <w:rPr>
          <w:lang w:val="en-US"/>
        </w:rPr>
        <w:t xml:space="preserve"> employees </w:t>
      </w:r>
      <w:r w:rsidRPr="00D16E1C">
        <w:rPr>
          <w:highlight w:val="yellow"/>
          <w:lang w:val="en-US"/>
        </w:rPr>
        <w:t>GROUP BY department_id</w:t>
      </w:r>
    </w:p>
    <w:p w14:paraId="6D77382D" w14:textId="77777777" w:rsidR="000141A4" w:rsidRDefault="000141A4" w:rsidP="000141A4">
      <w:pPr>
        <w:rPr>
          <w:lang w:val="en-US"/>
        </w:rPr>
      </w:pPr>
    </w:p>
    <w:p w14:paraId="11B2FE6D" w14:textId="77777777" w:rsidR="00704952" w:rsidRPr="00D16E1C" w:rsidRDefault="00704952" w:rsidP="000141A4">
      <w:pPr>
        <w:rPr>
          <w:lang w:val="en-US"/>
        </w:rPr>
      </w:pPr>
    </w:p>
    <w:p w14:paraId="1AD75A9D" w14:textId="77777777" w:rsidR="000141A4" w:rsidRPr="000141A4" w:rsidRDefault="000141A4" w:rsidP="000141A4">
      <w:pPr>
        <w:pStyle w:val="Ttulo2"/>
      </w:pPr>
      <w:r>
        <w:t>Ejercicios</w:t>
      </w:r>
    </w:p>
    <w:p w14:paraId="52BC09A8" w14:textId="77777777" w:rsidR="0099238E" w:rsidRDefault="0099238E" w:rsidP="0099238E">
      <w:pPr>
        <w:pStyle w:val="Lista2"/>
      </w:pPr>
      <w:r>
        <w:t>Indicar el número de empleados de cada departamento</w:t>
      </w:r>
      <w:r w:rsidR="00786C13">
        <w:t>, el título de las columnas será:</w:t>
      </w:r>
    </w:p>
    <w:p w14:paraId="12CB5CF5" w14:textId="77777777" w:rsidR="00786C13" w:rsidRDefault="00786C13" w:rsidP="00786C13">
      <w:pPr>
        <w:pStyle w:val="Lista3"/>
      </w:pPr>
      <w:r>
        <w:t>Departamento</w:t>
      </w:r>
    </w:p>
    <w:p w14:paraId="1EB9DE33" w14:textId="77777777" w:rsidR="00786C13" w:rsidRDefault="00786C13" w:rsidP="00786C13">
      <w:pPr>
        <w:pStyle w:val="Lista3"/>
      </w:pPr>
      <w:r>
        <w:t>Número de empleados</w:t>
      </w:r>
    </w:p>
    <w:p w14:paraId="5B8E1109" w14:textId="77777777" w:rsidR="006B5DFC" w:rsidRDefault="006B5DFC" w:rsidP="006B5DFC">
      <w:pPr>
        <w:pStyle w:val="comandoseinstrucciones"/>
      </w:pPr>
      <w:r>
        <w:t>SELECT dep_no,  COUNT(*) AS 'número de empl'</w:t>
      </w:r>
    </w:p>
    <w:p w14:paraId="74305D2F" w14:textId="77777777" w:rsidR="006B5DFC" w:rsidRDefault="006B5DFC" w:rsidP="006B5DFC">
      <w:pPr>
        <w:pStyle w:val="comandoseinstrucciones"/>
      </w:pPr>
      <w:r>
        <w:t xml:space="preserve">FROM empleados </w:t>
      </w:r>
    </w:p>
    <w:p w14:paraId="7E73C8E2" w14:textId="77777777" w:rsidR="006B5DFC" w:rsidRDefault="006B5DFC" w:rsidP="006B5DFC">
      <w:pPr>
        <w:pStyle w:val="comandoseinstrucciones"/>
      </w:pPr>
      <w:r>
        <w:t>GROUP BY dep_no;</w:t>
      </w:r>
    </w:p>
    <w:p w14:paraId="3AEE8D33" w14:textId="77777777" w:rsidR="006B5DFC" w:rsidRDefault="006B5DFC" w:rsidP="006B5DFC">
      <w:pPr>
        <w:pStyle w:val="comandoseinstrucciones"/>
      </w:pPr>
      <w:r>
        <w:rPr>
          <w:noProof/>
        </w:rPr>
        <w:drawing>
          <wp:inline distT="0" distB="0" distL="0" distR="0" wp14:anchorId="5D810444" wp14:editId="398D8A9B">
            <wp:extent cx="2609850" cy="12954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A42F" w14:textId="77777777" w:rsidR="006B5DFC" w:rsidRDefault="006B5DFC" w:rsidP="006B5DFC">
      <w:pPr>
        <w:pStyle w:val="comandoseinstrucciones"/>
      </w:pPr>
    </w:p>
    <w:p w14:paraId="0FC683EE" w14:textId="77777777" w:rsidR="006B5DFC" w:rsidRDefault="006B5DFC" w:rsidP="006B5DFC">
      <w:pPr>
        <w:pStyle w:val="comandoseinstrucciones"/>
      </w:pPr>
      <w:r w:rsidRPr="006B5DFC">
        <w:rPr>
          <w:highlight w:val="yellow"/>
        </w:rPr>
        <w:t>DEVUELVE 4 FILAS</w:t>
      </w:r>
    </w:p>
    <w:p w14:paraId="4DC007D1" w14:textId="77777777" w:rsidR="006B5DFC" w:rsidRDefault="006B5DFC" w:rsidP="00EE1028">
      <w:pPr>
        <w:pStyle w:val="comandoseinstrucciones"/>
      </w:pPr>
    </w:p>
    <w:p w14:paraId="5AF8CC45" w14:textId="77777777" w:rsidR="006B5DFC" w:rsidRDefault="006B5DFC" w:rsidP="00EE1028">
      <w:pPr>
        <w:pStyle w:val="comandoseinstrucciones"/>
      </w:pPr>
      <w:r>
        <w:t>--------------------------------</w:t>
      </w:r>
    </w:p>
    <w:p w14:paraId="15C149C3" w14:textId="77777777" w:rsidR="006B5DFC" w:rsidRDefault="006B5DFC" w:rsidP="00EE1028">
      <w:pPr>
        <w:pStyle w:val="comandoseinstrucciones"/>
      </w:pPr>
    </w:p>
    <w:p w14:paraId="33377763" w14:textId="77777777" w:rsidR="00EE1028" w:rsidRDefault="00EE1028" w:rsidP="00EE1028">
      <w:pPr>
        <w:pStyle w:val="comandoseinstrucciones"/>
      </w:pPr>
      <w:r>
        <w:t>SELECT dnombre AS 'Departamento', COUNT(*) AS 'Número de empleados'</w:t>
      </w:r>
    </w:p>
    <w:p w14:paraId="71EBD79F" w14:textId="77777777" w:rsidR="00EE1028" w:rsidRPr="006B5DFC" w:rsidRDefault="00EE1028" w:rsidP="00EE1028">
      <w:pPr>
        <w:pStyle w:val="comandoseinstrucciones"/>
      </w:pPr>
      <w:r w:rsidRPr="006B5DFC">
        <w:t>FROM empleados NATURAL JOIN departamentos</w:t>
      </w:r>
    </w:p>
    <w:p w14:paraId="7FBBD39D" w14:textId="77777777" w:rsidR="00EE1028" w:rsidRPr="006B5DFC" w:rsidRDefault="00EE1028" w:rsidP="00EE1028">
      <w:pPr>
        <w:pStyle w:val="comandoseinstrucciones"/>
      </w:pPr>
      <w:r w:rsidRPr="006B5DFC">
        <w:t>GROUP BY dep_no</w:t>
      </w:r>
    </w:p>
    <w:p w14:paraId="63B21AC1" w14:textId="77777777" w:rsidR="00EE1028" w:rsidRDefault="00EE1028" w:rsidP="00EE1028">
      <w:pPr>
        <w:pStyle w:val="comandoseinstrucciones"/>
      </w:pPr>
      <w:r>
        <w:t>;</w:t>
      </w:r>
    </w:p>
    <w:p w14:paraId="42B94D88" w14:textId="77777777" w:rsidR="00DD255B" w:rsidRDefault="00B55E30" w:rsidP="00EE1028">
      <w:pPr>
        <w:pStyle w:val="comandoseinstrucciones"/>
      </w:pPr>
      <w:r>
        <w:rPr>
          <w:noProof/>
        </w:rPr>
        <w:lastRenderedPageBreak/>
        <w:drawing>
          <wp:inline distT="0" distB="0" distL="0" distR="0" wp14:anchorId="060B375A" wp14:editId="77571F67">
            <wp:extent cx="3714750" cy="10668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3811" w14:textId="77777777" w:rsidR="006B5DFC" w:rsidRDefault="006B5DFC" w:rsidP="006B5DFC">
      <w:pPr>
        <w:pStyle w:val="comandoseinstrucciones"/>
      </w:pPr>
    </w:p>
    <w:p w14:paraId="09D3BFF7" w14:textId="77777777" w:rsidR="006B5DFC" w:rsidRDefault="006B5DFC" w:rsidP="006B5DFC">
      <w:pPr>
        <w:pStyle w:val="comandoseinstrucciones"/>
      </w:pPr>
      <w:r w:rsidRPr="006B5DFC">
        <w:rPr>
          <w:highlight w:val="yellow"/>
        </w:rPr>
        <w:t>DEVUELVE 3 FILAS, ¿por qué?</w:t>
      </w:r>
    </w:p>
    <w:p w14:paraId="1B782DC4" w14:textId="77777777" w:rsidR="006B5DFC" w:rsidRDefault="006B5DFC" w:rsidP="006B5DFC">
      <w:pPr>
        <w:pStyle w:val="comandoseinstrucciones"/>
      </w:pPr>
    </w:p>
    <w:p w14:paraId="6C80732B" w14:textId="77777777" w:rsidR="006B5DFC" w:rsidRDefault="006B5DFC" w:rsidP="006B5DFC">
      <w:pPr>
        <w:pStyle w:val="comandoseinstrucciones"/>
      </w:pPr>
      <w:r>
        <w:t>--------------------------------</w:t>
      </w:r>
    </w:p>
    <w:p w14:paraId="16CF36F4" w14:textId="77777777" w:rsidR="00B55E30" w:rsidRDefault="00B55E30" w:rsidP="00EE1028">
      <w:pPr>
        <w:pStyle w:val="comandoseinstrucciones"/>
      </w:pPr>
    </w:p>
    <w:p w14:paraId="267BEBB6" w14:textId="77777777" w:rsidR="006B5DFC" w:rsidRDefault="006B5DFC" w:rsidP="00EE1028">
      <w:pPr>
        <w:pStyle w:val="comandoseinstrucciones"/>
      </w:pPr>
      <w:r>
        <w:t xml:space="preserve"># Esta variante todavía  no la conoces, pero se incluye aquí para que entiendas </w:t>
      </w:r>
    </w:p>
    <w:p w14:paraId="7B0E5A03" w14:textId="77777777" w:rsidR="006B5DFC" w:rsidRDefault="006B5DFC" w:rsidP="00EE1028">
      <w:pPr>
        <w:pStyle w:val="comandoseinstrucciones"/>
      </w:pPr>
      <w:r>
        <w:t># la divergencia de resultados de las dos soluciones anteriores.</w:t>
      </w:r>
    </w:p>
    <w:p w14:paraId="70A02E6E" w14:textId="77777777" w:rsidR="006B5DFC" w:rsidRDefault="006B5DFC" w:rsidP="00EE1028">
      <w:pPr>
        <w:pStyle w:val="comandoseinstrucciones"/>
      </w:pPr>
    </w:p>
    <w:p w14:paraId="4C223037" w14:textId="77777777" w:rsidR="00B55E30" w:rsidRDefault="00B55E30" w:rsidP="00B55E30">
      <w:pPr>
        <w:pStyle w:val="comandoseinstrucciones"/>
      </w:pPr>
      <w:r>
        <w:t>SELECT empleados.dep_no, dnombre,  COUNT(*) AS 'número de empleados'</w:t>
      </w:r>
    </w:p>
    <w:p w14:paraId="56A08A5E" w14:textId="77777777" w:rsidR="00B55E30" w:rsidRPr="00B55E30" w:rsidRDefault="00B55E30" w:rsidP="00B55E30">
      <w:pPr>
        <w:pStyle w:val="comandoseinstrucciones"/>
        <w:rPr>
          <w:lang w:val="en-US"/>
        </w:rPr>
      </w:pPr>
      <w:r w:rsidRPr="00B55E30">
        <w:rPr>
          <w:lang w:val="en-US"/>
        </w:rPr>
        <w:t xml:space="preserve">FROM empleados </w:t>
      </w:r>
      <w:r w:rsidRPr="006B5DFC">
        <w:rPr>
          <w:highlight w:val="green"/>
          <w:lang w:val="en-US"/>
        </w:rPr>
        <w:t>LEFT JOIN</w:t>
      </w:r>
      <w:r w:rsidRPr="00B55E30">
        <w:rPr>
          <w:lang w:val="en-US"/>
        </w:rPr>
        <w:t xml:space="preserve"> departamentos ON </w:t>
      </w:r>
    </w:p>
    <w:p w14:paraId="67E91090" w14:textId="77777777" w:rsidR="00B55E30" w:rsidRDefault="00B55E30" w:rsidP="00B55E30">
      <w:pPr>
        <w:pStyle w:val="comandoseinstrucciones"/>
      </w:pPr>
      <w:r w:rsidRPr="00B55E30">
        <w:rPr>
          <w:lang w:val="en-US"/>
        </w:rPr>
        <w:tab/>
      </w:r>
      <w:r>
        <w:t>empleados.dep_no = departamentos.dep_no</w:t>
      </w:r>
    </w:p>
    <w:p w14:paraId="732D4B09" w14:textId="77777777" w:rsidR="00B55E30" w:rsidRDefault="00B55E30" w:rsidP="00B55E30">
      <w:pPr>
        <w:pStyle w:val="comandoseinstrucciones"/>
      </w:pPr>
      <w:r>
        <w:t>GROUP BY dep_no;</w:t>
      </w:r>
    </w:p>
    <w:p w14:paraId="2BA49999" w14:textId="77777777" w:rsidR="00B55E30" w:rsidRDefault="00B55E30" w:rsidP="00EE1028">
      <w:pPr>
        <w:pStyle w:val="comandoseinstrucciones"/>
      </w:pPr>
      <w:r>
        <w:rPr>
          <w:noProof/>
        </w:rPr>
        <w:drawing>
          <wp:inline distT="0" distB="0" distL="0" distR="0" wp14:anchorId="645CBCF5" wp14:editId="54C9FDA9">
            <wp:extent cx="3743325" cy="12573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49D6" w14:textId="77777777" w:rsidR="006B5DFC" w:rsidRDefault="006B5DFC" w:rsidP="00EE1028">
      <w:pPr>
        <w:pStyle w:val="comandoseinstrucciones"/>
      </w:pPr>
    </w:p>
    <w:p w14:paraId="340E8CFB" w14:textId="77777777" w:rsidR="00C85BFF" w:rsidRDefault="00C85BFF" w:rsidP="00C85BFF">
      <w:pPr>
        <w:pStyle w:val="Lista2"/>
      </w:pPr>
      <w:r>
        <w:t xml:space="preserve">Indicar el número de empleados </w:t>
      </w:r>
      <w:r w:rsidR="00EE1028">
        <w:t>que ganan más de 160.000 en</w:t>
      </w:r>
      <w:r>
        <w:t xml:space="preserve"> cada departamento</w:t>
      </w:r>
      <w:r w:rsidR="00EE1028">
        <w:t>.</w:t>
      </w:r>
      <w:r>
        <w:t xml:space="preserve"> </w:t>
      </w:r>
      <w:r w:rsidR="00EE1028">
        <w:t>E</w:t>
      </w:r>
      <w:r>
        <w:t>l título de las columnas será:</w:t>
      </w:r>
    </w:p>
    <w:p w14:paraId="2D4344CA" w14:textId="77777777" w:rsidR="00C85BFF" w:rsidRDefault="00C85BFF" w:rsidP="00C85BFF">
      <w:pPr>
        <w:pStyle w:val="Lista3"/>
      </w:pPr>
      <w:r>
        <w:t>Departamento</w:t>
      </w:r>
    </w:p>
    <w:p w14:paraId="08B2B76D" w14:textId="77777777" w:rsidR="00C85BFF" w:rsidRDefault="00C85BFF" w:rsidP="00C85BFF">
      <w:pPr>
        <w:pStyle w:val="Lista3"/>
      </w:pPr>
      <w:r>
        <w:t>Número de empleados</w:t>
      </w:r>
    </w:p>
    <w:p w14:paraId="4B33935C" w14:textId="77777777" w:rsidR="00EE1028" w:rsidRDefault="00EE1028" w:rsidP="00EE1028">
      <w:pPr>
        <w:pStyle w:val="comandoseinstrucciones"/>
      </w:pPr>
      <w:r>
        <w:t>SELECT dnombre AS 'Departamento', COUNT(*) AS 'Número de empleados'</w:t>
      </w:r>
    </w:p>
    <w:p w14:paraId="14A90432" w14:textId="77777777" w:rsidR="00EE1028" w:rsidRPr="00EE1028" w:rsidRDefault="00EE1028" w:rsidP="00EE1028">
      <w:pPr>
        <w:pStyle w:val="comandoseinstrucciones"/>
        <w:rPr>
          <w:lang w:val="en-US"/>
        </w:rPr>
      </w:pPr>
      <w:r w:rsidRPr="00EE1028">
        <w:t>FROM empleados NATURAL JOI</w:t>
      </w:r>
      <w:r w:rsidRPr="00EE1028">
        <w:rPr>
          <w:lang w:val="en-US"/>
        </w:rPr>
        <w:t>N departamentos</w:t>
      </w:r>
    </w:p>
    <w:p w14:paraId="3312A87D" w14:textId="77777777" w:rsidR="00EE1028" w:rsidRPr="00EE1028" w:rsidRDefault="00EE1028" w:rsidP="00EE1028">
      <w:pPr>
        <w:pStyle w:val="comandoseinstrucciones"/>
        <w:rPr>
          <w:lang w:val="en-US"/>
        </w:rPr>
      </w:pPr>
      <w:r w:rsidRPr="00EE1028">
        <w:rPr>
          <w:lang w:val="en-US"/>
        </w:rPr>
        <w:t>WHERE salario &gt; 160000</w:t>
      </w:r>
    </w:p>
    <w:p w14:paraId="6DD69155" w14:textId="77777777" w:rsidR="00EE1028" w:rsidRPr="00EE1028" w:rsidRDefault="00EE1028" w:rsidP="00EE1028">
      <w:pPr>
        <w:pStyle w:val="comandoseinstrucciones"/>
        <w:rPr>
          <w:lang w:val="en-US"/>
        </w:rPr>
      </w:pPr>
      <w:r w:rsidRPr="00EE1028">
        <w:rPr>
          <w:lang w:val="en-US"/>
        </w:rPr>
        <w:t>GROUP BY dep_no</w:t>
      </w:r>
    </w:p>
    <w:p w14:paraId="5B92667C" w14:textId="77777777" w:rsidR="00C85BFF" w:rsidRDefault="00EE1028" w:rsidP="00EE1028">
      <w:pPr>
        <w:pStyle w:val="comandoseinstrucciones"/>
      </w:pPr>
      <w:r>
        <w:t>;</w:t>
      </w:r>
    </w:p>
    <w:p w14:paraId="1A727F96" w14:textId="197DAA6D" w:rsidR="00DD255B" w:rsidRDefault="00DD255B" w:rsidP="00EE1028">
      <w:pPr>
        <w:pStyle w:val="comandoseinstrucciones"/>
      </w:pPr>
    </w:p>
    <w:p w14:paraId="434F438A" w14:textId="2EFBC251" w:rsidR="007E72AF" w:rsidRDefault="007E72AF" w:rsidP="00EE1028">
      <w:pPr>
        <w:pStyle w:val="comandoseinstrucciones"/>
      </w:pPr>
      <w:r>
        <w:t>#esta solución cosidera la suma del salario y la comisión:</w:t>
      </w:r>
    </w:p>
    <w:p w14:paraId="206A63C9" w14:textId="77777777" w:rsidR="007E72AF" w:rsidRDefault="007E72AF" w:rsidP="007E72AF">
      <w:pPr>
        <w:pStyle w:val="comandoseinstrucciones"/>
      </w:pPr>
      <w:r>
        <w:t>SELECT dnombre AS 'Departamento', COUNT(*) AS 'Número de empleados'</w:t>
      </w:r>
    </w:p>
    <w:p w14:paraId="2C82CCCB" w14:textId="77777777" w:rsidR="007E72AF" w:rsidRDefault="007E72AF" w:rsidP="007E72AF">
      <w:pPr>
        <w:pStyle w:val="comandoseinstrucciones"/>
      </w:pPr>
      <w:r>
        <w:t xml:space="preserve">FROM empleados </w:t>
      </w:r>
    </w:p>
    <w:p w14:paraId="30F7591F" w14:textId="77777777" w:rsidR="007E72AF" w:rsidRDefault="007E72AF" w:rsidP="007E72AF">
      <w:pPr>
        <w:pStyle w:val="comandoseinstrucciones"/>
      </w:pPr>
      <w:r>
        <w:t xml:space="preserve">    INNER JOIN departamentos ON empleados.dep_no = departamentos.dep_no</w:t>
      </w:r>
    </w:p>
    <w:p w14:paraId="1C22B7C8" w14:textId="77777777" w:rsidR="007E72AF" w:rsidRDefault="007E72AF" w:rsidP="007E72AF">
      <w:pPr>
        <w:pStyle w:val="comandoseinstrucciones"/>
      </w:pPr>
      <w:r>
        <w:t>WHERE IFNULL(salario,0) + IFNULL(comision,0) &gt; 160000</w:t>
      </w:r>
    </w:p>
    <w:p w14:paraId="736D79B9" w14:textId="7AF12C00" w:rsidR="007E72AF" w:rsidRDefault="007E72AF" w:rsidP="007E72AF">
      <w:pPr>
        <w:pStyle w:val="comandoseinstrucciones"/>
      </w:pPr>
      <w:r>
        <w:t>GROUP BY dnombre ;</w:t>
      </w:r>
    </w:p>
    <w:p w14:paraId="3A84F37C" w14:textId="77777777" w:rsidR="007E72AF" w:rsidRDefault="007E72AF" w:rsidP="00EE1028">
      <w:pPr>
        <w:pStyle w:val="comandoseinstrucciones"/>
      </w:pPr>
    </w:p>
    <w:p w14:paraId="35955D7B" w14:textId="77777777" w:rsidR="00EE1028" w:rsidRDefault="00EE1028" w:rsidP="00EE1028">
      <w:pPr>
        <w:pStyle w:val="Lista2"/>
      </w:pPr>
      <w:r>
        <w:t>Indicar el número de empleados que ganan más de 160.000 en cada departamento; mostrar solamente aquellos departamentos que tienen, al menos, 2 empleados que ganen más de 160.000. El título de las columnas será:</w:t>
      </w:r>
    </w:p>
    <w:p w14:paraId="3E30162B" w14:textId="77777777" w:rsidR="00EE1028" w:rsidRDefault="00EE1028" w:rsidP="00EE1028">
      <w:pPr>
        <w:pStyle w:val="Lista3"/>
      </w:pPr>
      <w:r>
        <w:t>Departamento</w:t>
      </w:r>
    </w:p>
    <w:p w14:paraId="55CF4B55" w14:textId="77777777" w:rsidR="00EE1028" w:rsidRDefault="00EE1028" w:rsidP="00EE1028">
      <w:pPr>
        <w:pStyle w:val="Lista3"/>
      </w:pPr>
      <w:r>
        <w:t>Número de empleados</w:t>
      </w:r>
    </w:p>
    <w:p w14:paraId="0C89E24F" w14:textId="77777777" w:rsidR="00EE1028" w:rsidRDefault="00EE1028" w:rsidP="00EE1028">
      <w:pPr>
        <w:pStyle w:val="comandoseinstrucciones"/>
      </w:pPr>
      <w:r>
        <w:t>SELECT dnombre AS 'Departamento', COUNT(*) AS 'Número de empleados'</w:t>
      </w:r>
    </w:p>
    <w:p w14:paraId="20BBAFCB" w14:textId="77777777" w:rsidR="00EE1028" w:rsidRPr="00EE1028" w:rsidRDefault="00EE1028" w:rsidP="00EE1028">
      <w:pPr>
        <w:pStyle w:val="comandoseinstrucciones"/>
        <w:rPr>
          <w:lang w:val="en-US"/>
        </w:rPr>
      </w:pPr>
      <w:r w:rsidRPr="00EE1028">
        <w:rPr>
          <w:lang w:val="en-US"/>
        </w:rPr>
        <w:t>FROM empleados NATURAL JOIN departamentos</w:t>
      </w:r>
    </w:p>
    <w:p w14:paraId="5B53AFF9" w14:textId="77777777" w:rsidR="00EE1028" w:rsidRPr="00EE1028" w:rsidRDefault="00EE1028" w:rsidP="00EE1028">
      <w:pPr>
        <w:pStyle w:val="comandoseinstrucciones"/>
        <w:rPr>
          <w:lang w:val="en-US"/>
        </w:rPr>
      </w:pPr>
      <w:r w:rsidRPr="00EE1028">
        <w:rPr>
          <w:lang w:val="en-US"/>
        </w:rPr>
        <w:t>WHERE salario &gt; 160000</w:t>
      </w:r>
    </w:p>
    <w:p w14:paraId="3492CA42" w14:textId="77777777" w:rsidR="00EE1028" w:rsidRPr="00EE1028" w:rsidRDefault="00EE1028" w:rsidP="00EE1028">
      <w:pPr>
        <w:pStyle w:val="comandoseinstrucciones"/>
        <w:rPr>
          <w:lang w:val="en-US"/>
        </w:rPr>
      </w:pPr>
      <w:r w:rsidRPr="00EE1028">
        <w:rPr>
          <w:lang w:val="en-US"/>
        </w:rPr>
        <w:t>GROUP BY dep_no</w:t>
      </w:r>
    </w:p>
    <w:p w14:paraId="7E6627E8" w14:textId="77777777" w:rsidR="00EE1028" w:rsidRPr="00EE1028" w:rsidRDefault="00EE1028" w:rsidP="00EE1028">
      <w:pPr>
        <w:pStyle w:val="comandoseinstrucciones"/>
        <w:rPr>
          <w:lang w:val="en-US"/>
        </w:rPr>
      </w:pPr>
      <w:r w:rsidRPr="00EE1028">
        <w:rPr>
          <w:lang w:val="en-US"/>
        </w:rPr>
        <w:t>HAVING COUNT(*) &gt;= 2</w:t>
      </w:r>
    </w:p>
    <w:p w14:paraId="3015D8A2" w14:textId="77777777" w:rsidR="00EE1028" w:rsidRDefault="00EE1028" w:rsidP="00EE1028">
      <w:pPr>
        <w:pStyle w:val="comandoseinstrucciones"/>
        <w:rPr>
          <w:lang w:val="en-US"/>
        </w:rPr>
      </w:pPr>
      <w:r w:rsidRPr="006B3E18">
        <w:rPr>
          <w:lang w:val="en-US"/>
        </w:rPr>
        <w:t>;</w:t>
      </w:r>
    </w:p>
    <w:p w14:paraId="51248150" w14:textId="77777777" w:rsidR="00DD255B" w:rsidRPr="006B3E18" w:rsidRDefault="00DD255B" w:rsidP="00EE1028">
      <w:pPr>
        <w:pStyle w:val="comandoseinstrucciones"/>
        <w:rPr>
          <w:lang w:val="en-US"/>
        </w:rPr>
      </w:pPr>
    </w:p>
    <w:p w14:paraId="0081B854" w14:textId="77777777" w:rsidR="00EE1028" w:rsidRDefault="00EE1028" w:rsidP="00EE1028">
      <w:pPr>
        <w:pStyle w:val="Lista2"/>
      </w:pPr>
      <w:r>
        <w:lastRenderedPageBreak/>
        <w:t>Indicar el número de empleados que ganan más de 160.000 en cada departamento; mostrar solamente aquellos departamentos que tienen, al menos 2 empleados (independientemente de cuánto ganen). El título de las columnas será:</w:t>
      </w:r>
    </w:p>
    <w:p w14:paraId="0B890EF7" w14:textId="77777777" w:rsidR="00EE1028" w:rsidRDefault="00EE1028" w:rsidP="00EE1028">
      <w:pPr>
        <w:pStyle w:val="Lista3"/>
      </w:pPr>
      <w:r>
        <w:t>Departamento</w:t>
      </w:r>
    </w:p>
    <w:p w14:paraId="240FBFCC" w14:textId="77777777" w:rsidR="00EE1028" w:rsidRDefault="00EE1028" w:rsidP="00EE1028">
      <w:pPr>
        <w:pStyle w:val="Lista3"/>
      </w:pPr>
      <w:r>
        <w:t>Número de empleados</w:t>
      </w:r>
    </w:p>
    <w:p w14:paraId="0B3DBE95" w14:textId="77777777" w:rsidR="00EE1028" w:rsidRDefault="007B6C29" w:rsidP="00EE1028">
      <w:pPr>
        <w:pStyle w:val="comandoseinstrucciones"/>
      </w:pPr>
      <w:r>
        <w:t>Todavía no sabemos hacerlo</w:t>
      </w:r>
      <w:r w:rsidR="00EE1028">
        <w:t>;</w:t>
      </w:r>
    </w:p>
    <w:p w14:paraId="5AC4FE35" w14:textId="77777777" w:rsidR="0099350D" w:rsidRDefault="0099350D" w:rsidP="00EE1028">
      <w:pPr>
        <w:pStyle w:val="comandoseinstrucciones"/>
      </w:pPr>
      <w:r>
        <w:t>Cuando avance el curso se explicará una nueva herramienta (las subconsultas) que se necesita para resolverla. De todas maneras, al final de este boletín se incluye la solución a este ejercicio por si tienes curiosidad.</w:t>
      </w:r>
    </w:p>
    <w:p w14:paraId="52590F8E" w14:textId="77777777" w:rsidR="0099238E" w:rsidRDefault="0099238E" w:rsidP="0099238E">
      <w:pPr>
        <w:pStyle w:val="Lista2"/>
      </w:pPr>
      <w:r>
        <w:t>Indicar el número de empleados para cada oficio existente.</w:t>
      </w:r>
      <w:r w:rsidR="00AC1EB6">
        <w:t xml:space="preserve"> Cada columna debe de mostrar una etiqueta significativa.</w:t>
      </w:r>
    </w:p>
    <w:p w14:paraId="3DB6AA14" w14:textId="77777777" w:rsidR="00DF7E47" w:rsidRDefault="00DF7E47" w:rsidP="00DF7E47">
      <w:pPr>
        <w:pStyle w:val="comandoseinstrucciones"/>
      </w:pPr>
      <w:r>
        <w:t>SELECT oficio, COUNT(*) AS 'Número de empleados con ese oficio'</w:t>
      </w:r>
    </w:p>
    <w:p w14:paraId="23A7A5E5" w14:textId="77777777" w:rsidR="00DF7E47" w:rsidRPr="006D244D" w:rsidRDefault="00DF7E47" w:rsidP="00DF7E47">
      <w:pPr>
        <w:pStyle w:val="comandoseinstrucciones"/>
        <w:rPr>
          <w:lang w:val="en-US"/>
        </w:rPr>
      </w:pPr>
      <w:r w:rsidRPr="006D244D">
        <w:rPr>
          <w:lang w:val="en-US"/>
        </w:rPr>
        <w:t xml:space="preserve">FROM empleados </w:t>
      </w:r>
    </w:p>
    <w:p w14:paraId="719419DB" w14:textId="77777777" w:rsidR="0099238E" w:rsidRDefault="00DF7E47" w:rsidP="00DF7E47">
      <w:pPr>
        <w:pStyle w:val="comandoseinstrucciones"/>
        <w:rPr>
          <w:lang w:val="en-US"/>
        </w:rPr>
      </w:pPr>
      <w:r w:rsidRPr="006D244D">
        <w:rPr>
          <w:lang w:val="en-US"/>
        </w:rPr>
        <w:t>GROUP BY oficio;</w:t>
      </w:r>
    </w:p>
    <w:p w14:paraId="59B0D454" w14:textId="77777777" w:rsidR="00DD255B" w:rsidRPr="006D244D" w:rsidRDefault="00DD255B" w:rsidP="00DF7E47">
      <w:pPr>
        <w:pStyle w:val="comandoseinstrucciones"/>
        <w:rPr>
          <w:lang w:val="en-US"/>
        </w:rPr>
      </w:pPr>
    </w:p>
    <w:p w14:paraId="6FCE7866" w14:textId="77777777" w:rsidR="00AC1EB6" w:rsidRDefault="0099238E" w:rsidP="00AC1EB6">
      <w:pPr>
        <w:pStyle w:val="Lista2"/>
      </w:pPr>
      <w:r>
        <w:t xml:space="preserve">Para cada departamento indicar </w:t>
      </w:r>
      <w:r w:rsidRPr="00E608FD">
        <w:t>Cuánto dinero gasta en salarios</w:t>
      </w:r>
      <w:r>
        <w:t>,</w:t>
      </w:r>
      <w:r w:rsidRPr="00E608FD">
        <w:t xml:space="preserve"> cuánto gasta en comisiones y </w:t>
      </w:r>
      <w:r w:rsidR="00786C13" w:rsidRPr="00E608FD">
        <w:t>cuánto</w:t>
      </w:r>
      <w:r w:rsidRPr="00E608FD">
        <w:t xml:space="preserve"> gasta en total (salario + comisión).</w:t>
      </w:r>
      <w:r w:rsidR="00AC1EB6">
        <w:t xml:space="preserve"> Cada columna debe de mostrar una etiqueta significativa.</w:t>
      </w:r>
    </w:p>
    <w:p w14:paraId="5EEDD1BF" w14:textId="77777777" w:rsidR="00C934EB" w:rsidRDefault="00C934EB" w:rsidP="00C934EB">
      <w:pPr>
        <w:pStyle w:val="comandoseinstrucciones"/>
      </w:pPr>
      <w:r>
        <w:t xml:space="preserve">SELECT </w:t>
      </w:r>
      <w:r w:rsidR="001A6237">
        <w:t>dnombre</w:t>
      </w:r>
      <w:r>
        <w:t>, SUM(salario)</w:t>
      </w:r>
      <w:r w:rsidR="00AC1EB6">
        <w:t xml:space="preserve"> AS 'Gasto en salarios'</w:t>
      </w:r>
      <w:r>
        <w:t>, SUM(comision)</w:t>
      </w:r>
      <w:r w:rsidR="00AC1EB6">
        <w:t xml:space="preserve"> AS 'Gasto en comisiones'</w:t>
      </w:r>
      <w:r>
        <w:t>, SUM(IFNULL(salario,0)  + IFNULL(comision,0))</w:t>
      </w:r>
      <w:r w:rsidR="00AC1EB6">
        <w:t xml:space="preserve"> AS 'Gasto en salarios + comisiones'</w:t>
      </w:r>
    </w:p>
    <w:p w14:paraId="64946D6B" w14:textId="77777777" w:rsidR="00C934EB" w:rsidRDefault="00C934EB" w:rsidP="00C934EB">
      <w:pPr>
        <w:pStyle w:val="comandoseinstrucciones"/>
      </w:pPr>
      <w:r>
        <w:t>FROM empleados INNER JOIN departamentos ON empleados.dep_no = departamentos.dep_no</w:t>
      </w:r>
    </w:p>
    <w:p w14:paraId="2D368454" w14:textId="77777777" w:rsidR="00C934EB" w:rsidRPr="00117E57" w:rsidRDefault="00C934EB" w:rsidP="00C934EB">
      <w:pPr>
        <w:pStyle w:val="comandoseinstrucciones"/>
        <w:rPr>
          <w:lang w:val="en-US"/>
        </w:rPr>
      </w:pPr>
      <w:r w:rsidRPr="00117E57">
        <w:rPr>
          <w:lang w:val="en-US"/>
        </w:rPr>
        <w:t>GROUP BY departamentos.dep_no</w:t>
      </w:r>
    </w:p>
    <w:p w14:paraId="1F7F57EB" w14:textId="77777777" w:rsidR="0099238E" w:rsidRDefault="00C934EB" w:rsidP="00C934EB">
      <w:pPr>
        <w:pStyle w:val="comandoseinstrucciones"/>
        <w:rPr>
          <w:lang w:val="en-US"/>
        </w:rPr>
      </w:pPr>
      <w:r w:rsidRPr="00117E57">
        <w:rPr>
          <w:lang w:val="en-US"/>
        </w:rPr>
        <w:t>;</w:t>
      </w:r>
    </w:p>
    <w:p w14:paraId="735C9E32" w14:textId="77777777" w:rsidR="00AC1EB6" w:rsidRDefault="00AC1EB6" w:rsidP="00C934EB">
      <w:pPr>
        <w:pStyle w:val="comandoseinstrucciones"/>
        <w:rPr>
          <w:lang w:val="en-US"/>
        </w:rPr>
      </w:pPr>
    </w:p>
    <w:p w14:paraId="432DDD79" w14:textId="77777777" w:rsidR="00AC1EB6" w:rsidRDefault="00AC1EB6" w:rsidP="001A6237">
      <w:pPr>
        <w:pStyle w:val="comandoseinstrucciones"/>
      </w:pPr>
      <w:r>
        <w:t xml:space="preserve">SELECT </w:t>
      </w:r>
      <w:r w:rsidR="001A6237">
        <w:t>dnombre</w:t>
      </w:r>
      <w:r>
        <w:t xml:space="preserve">, SUM(salario) AS 'Gasto en salarios', SUM(comision) AS 'Gasto en comisiones', </w:t>
      </w:r>
      <w:r w:rsidR="001A6237">
        <w:t>IFNULL(SUM(salario),0)+ IFNULL(SUM(comision),0)</w:t>
      </w:r>
      <w:r>
        <w:t>AS 'Gasto en salarios + comisiones'</w:t>
      </w:r>
    </w:p>
    <w:p w14:paraId="519647CB" w14:textId="77777777" w:rsidR="00AC1EB6" w:rsidRDefault="00AC1EB6" w:rsidP="00AC1EB6">
      <w:pPr>
        <w:pStyle w:val="comandoseinstrucciones"/>
      </w:pPr>
      <w:r>
        <w:t>FROM empleados INNER JOIN departamentos ON empleados.dep_no = departamentos.dep_no</w:t>
      </w:r>
    </w:p>
    <w:p w14:paraId="0D4D129D" w14:textId="77777777" w:rsidR="00AC1EB6" w:rsidRPr="00117E57" w:rsidRDefault="00AC1EB6" w:rsidP="00AC1EB6">
      <w:pPr>
        <w:pStyle w:val="comandoseinstrucciones"/>
        <w:rPr>
          <w:lang w:val="en-US"/>
        </w:rPr>
      </w:pPr>
      <w:r w:rsidRPr="00117E57">
        <w:rPr>
          <w:lang w:val="en-US"/>
        </w:rPr>
        <w:t>GROUP BY departamentos.dep_no</w:t>
      </w:r>
    </w:p>
    <w:p w14:paraId="60CFB8AC" w14:textId="77777777" w:rsidR="00AC1EB6" w:rsidRPr="00117E57" w:rsidRDefault="00AC1EB6" w:rsidP="00AC1EB6">
      <w:pPr>
        <w:pStyle w:val="comandoseinstrucciones"/>
        <w:rPr>
          <w:lang w:val="en-US"/>
        </w:rPr>
      </w:pPr>
      <w:r w:rsidRPr="00117E57">
        <w:rPr>
          <w:lang w:val="en-US"/>
        </w:rPr>
        <w:t>;</w:t>
      </w:r>
    </w:p>
    <w:p w14:paraId="1BEC7BB3" w14:textId="77777777" w:rsidR="00AC1EB6" w:rsidRPr="00117E57" w:rsidRDefault="00AC1EB6" w:rsidP="00C934EB">
      <w:pPr>
        <w:pStyle w:val="comandoseinstrucciones"/>
        <w:rPr>
          <w:lang w:val="en-US"/>
        </w:rPr>
      </w:pPr>
    </w:p>
    <w:p w14:paraId="5A523401" w14:textId="77777777" w:rsidR="0099238E" w:rsidRDefault="0099238E" w:rsidP="0099238E">
      <w:pPr>
        <w:pStyle w:val="Lista2"/>
      </w:pPr>
      <w:r>
        <w:t>Indicar cuántos clientes tenemos en cada localidad.</w:t>
      </w:r>
      <w:r w:rsidR="00AC1EB6">
        <w:t xml:space="preserve"> Cada columna debe de mostrar una etiqueta significativa.</w:t>
      </w:r>
    </w:p>
    <w:p w14:paraId="1EA1EA20" w14:textId="77777777" w:rsidR="00DF7E47" w:rsidRPr="00C85BFF" w:rsidRDefault="00DF7E47" w:rsidP="00DF7E47">
      <w:pPr>
        <w:pStyle w:val="comandoseinstrucciones"/>
      </w:pPr>
      <w:r w:rsidRPr="00C85BFF">
        <w:t>SELECT localidad, COUNT(*)</w:t>
      </w:r>
      <w:r w:rsidR="00AC1EB6" w:rsidRPr="00C85BFF">
        <w:t xml:space="preserve"> AS 'Cantidad de empleados que trabajan en la localidad'</w:t>
      </w:r>
    </w:p>
    <w:p w14:paraId="449F8659" w14:textId="77777777" w:rsidR="00DF7E47" w:rsidRPr="00DF7E47" w:rsidRDefault="00DF7E47" w:rsidP="00DF7E47">
      <w:pPr>
        <w:pStyle w:val="comandoseinstrucciones"/>
        <w:rPr>
          <w:lang w:val="en-US"/>
        </w:rPr>
      </w:pPr>
      <w:r w:rsidRPr="00DF7E47">
        <w:rPr>
          <w:lang w:val="en-US"/>
        </w:rPr>
        <w:t>FROM clientes</w:t>
      </w:r>
    </w:p>
    <w:p w14:paraId="36F1CB11" w14:textId="77777777" w:rsidR="00DF7E47" w:rsidRPr="00DF7E47" w:rsidRDefault="00DF7E47" w:rsidP="00DF7E47">
      <w:pPr>
        <w:pStyle w:val="comandoseinstrucciones"/>
        <w:rPr>
          <w:lang w:val="en-US"/>
        </w:rPr>
      </w:pPr>
      <w:r w:rsidRPr="00DF7E47">
        <w:rPr>
          <w:lang w:val="en-US"/>
        </w:rPr>
        <w:t>GROUP BY localidad</w:t>
      </w:r>
    </w:p>
    <w:p w14:paraId="750810A2" w14:textId="77777777" w:rsidR="0099238E" w:rsidRDefault="00DF7E47" w:rsidP="00DF7E47">
      <w:pPr>
        <w:pStyle w:val="comandoseinstrucciones"/>
        <w:rPr>
          <w:lang w:val="en-US"/>
        </w:rPr>
      </w:pPr>
      <w:r w:rsidRPr="00C85BFF">
        <w:rPr>
          <w:lang w:val="en-US"/>
        </w:rPr>
        <w:t>;</w:t>
      </w:r>
    </w:p>
    <w:p w14:paraId="5172FF4D" w14:textId="77777777" w:rsidR="00DD255B" w:rsidRPr="00C85BFF" w:rsidRDefault="00DD255B" w:rsidP="00DF7E47">
      <w:pPr>
        <w:pStyle w:val="comandoseinstrucciones"/>
        <w:rPr>
          <w:lang w:val="en-US"/>
        </w:rPr>
      </w:pPr>
    </w:p>
    <w:p w14:paraId="43B90EE7" w14:textId="77777777" w:rsidR="00C902BD" w:rsidRDefault="00795657" w:rsidP="00DB728F">
      <w:pPr>
        <w:pStyle w:val="Lista2"/>
      </w:pPr>
      <w:r>
        <w:t>apellidos</w:t>
      </w:r>
      <w:r w:rsidR="00C902BD">
        <w:t xml:space="preserve"> y nombre </w:t>
      </w:r>
      <w:r w:rsidR="00DB728F">
        <w:t xml:space="preserve">de cada empleado que atiende a algún cliente y </w:t>
      </w:r>
      <w:r w:rsidR="00786C13">
        <w:t>c</w:t>
      </w:r>
      <w:r w:rsidR="00DB728F">
        <w:t>uántos clientes tiene a su cargo ese empleado.</w:t>
      </w:r>
      <w:r w:rsidR="00C902BD">
        <w:t xml:space="preserve"> Cada columna debe de mostrar una etiqueta significativa. </w:t>
      </w:r>
    </w:p>
    <w:p w14:paraId="2D7D9D45" w14:textId="77777777" w:rsidR="00C902BD" w:rsidRDefault="00C902BD" w:rsidP="00C902BD">
      <w:pPr>
        <w:pStyle w:val="Lista9"/>
      </w:pPr>
      <w:r>
        <w:t xml:space="preserve">La función CONCAT ( ) concatena texto </w:t>
      </w:r>
    </w:p>
    <w:p w14:paraId="47072261" w14:textId="77777777" w:rsidR="00885CF0" w:rsidRDefault="00C902BD" w:rsidP="00C902BD">
      <w:pPr>
        <w:pStyle w:val="Lista9"/>
      </w:pPr>
      <w:r>
        <w:t>Ejemplo: SELECT CONCAT( apellido1, nombre)</w:t>
      </w:r>
    </w:p>
    <w:p w14:paraId="77BEB38F" w14:textId="77777777" w:rsidR="00DE1362" w:rsidRPr="00C85BFF" w:rsidRDefault="00DE1362" w:rsidP="00C902BD">
      <w:pPr>
        <w:pStyle w:val="Lista9"/>
        <w:rPr>
          <w:lang w:val="en-US"/>
        </w:rPr>
      </w:pPr>
      <w:r w:rsidRPr="00C85BFF">
        <w:rPr>
          <w:lang w:val="en-US"/>
        </w:rPr>
        <w:t xml:space="preserve">returns </w:t>
      </w:r>
      <w:r w:rsidRPr="00C85BFF">
        <w:rPr>
          <w:rStyle w:val="CdigoHTML"/>
          <w:lang w:val="en-US"/>
        </w:rPr>
        <w:t>NULL</w:t>
      </w:r>
      <w:r w:rsidRPr="00C85BFF">
        <w:rPr>
          <w:lang w:val="en-US"/>
        </w:rPr>
        <w:t xml:space="preserve"> if any argument is </w:t>
      </w:r>
      <w:r w:rsidRPr="00C85BFF">
        <w:rPr>
          <w:rStyle w:val="CdigoHTML"/>
          <w:lang w:val="en-US"/>
        </w:rPr>
        <w:t>NULL</w:t>
      </w:r>
      <w:r w:rsidRPr="00C85BFF">
        <w:rPr>
          <w:lang w:val="en-US"/>
        </w:rPr>
        <w:t>.</w:t>
      </w:r>
    </w:p>
    <w:p w14:paraId="69FB6A5C" w14:textId="77777777" w:rsidR="0024034A" w:rsidRDefault="0024034A" w:rsidP="0024034A">
      <w:pPr>
        <w:pStyle w:val="comandoseinstrucciones"/>
      </w:pPr>
      <w:r>
        <w:t>SELECT CONCAT(apellido1, ' ', apellido2, ', ', empleados.nombre) AS 'Empleado', COUNT(*) AS 'Número de clientes que atiende'</w:t>
      </w:r>
    </w:p>
    <w:p w14:paraId="6D2C3D89" w14:textId="77777777" w:rsidR="0024034A" w:rsidRDefault="0024034A" w:rsidP="0024034A">
      <w:pPr>
        <w:pStyle w:val="comandoseinstrucciones"/>
      </w:pPr>
      <w:r>
        <w:t>FROM empleados INNER JOIN clientes ON empleados.emp_no = clientes.vendedor_no</w:t>
      </w:r>
    </w:p>
    <w:p w14:paraId="5541A31C" w14:textId="77777777" w:rsidR="0024034A" w:rsidRDefault="0024034A" w:rsidP="0024034A">
      <w:pPr>
        <w:pStyle w:val="comandoseinstrucciones"/>
      </w:pPr>
      <w:r>
        <w:t>GROUP BY emp_no;</w:t>
      </w:r>
    </w:p>
    <w:p w14:paraId="521B4A34" w14:textId="77777777" w:rsidR="0024034A" w:rsidRDefault="0024034A" w:rsidP="00DF7E47">
      <w:pPr>
        <w:pStyle w:val="comandoseinstrucciones"/>
      </w:pPr>
    </w:p>
    <w:p w14:paraId="7BFA8F58" w14:textId="77777777" w:rsidR="00BF7980" w:rsidRDefault="00E608FD" w:rsidP="00E608FD">
      <w:pPr>
        <w:pStyle w:val="Lista2"/>
      </w:pPr>
      <w:r>
        <w:lastRenderedPageBreak/>
        <w:t xml:space="preserve">Para los productos que se han vendido alguna vez: Indicar el nombre de cada producto y </w:t>
      </w:r>
      <w:r w:rsidR="00786C13">
        <w:t>c</w:t>
      </w:r>
      <w:r>
        <w:t xml:space="preserve">uántas unidades </w:t>
      </w:r>
      <w:r w:rsidR="00C902BD">
        <w:t>se han vendido de ese producto.</w:t>
      </w:r>
      <w:r w:rsidR="00C902BD" w:rsidRPr="00C902BD">
        <w:t xml:space="preserve"> </w:t>
      </w:r>
      <w:r w:rsidR="00C902BD">
        <w:t>Cada columna debe de mostrar una etiqueta significativa.</w:t>
      </w:r>
    </w:p>
    <w:p w14:paraId="565A16BB" w14:textId="77777777" w:rsidR="00DF7E47" w:rsidRDefault="00DF7E47" w:rsidP="00DF7E47">
      <w:pPr>
        <w:pStyle w:val="comandoseinstrucciones"/>
      </w:pPr>
      <w:r>
        <w:t>SELECT descripcion, SUM(unidades)</w:t>
      </w:r>
      <w:r w:rsidR="00C902BD">
        <w:t xml:space="preserve"> AS 'Unidades vendidas'</w:t>
      </w:r>
    </w:p>
    <w:p w14:paraId="5926F633" w14:textId="77777777" w:rsidR="00DF7E47" w:rsidRDefault="00DF7E47" w:rsidP="00DF7E47">
      <w:pPr>
        <w:pStyle w:val="comandoseinstrucciones"/>
      </w:pPr>
      <w:r>
        <w:t>FROM pedidos INNER JOIN productos ON  pedidos.producto_no = productos.producto_no</w:t>
      </w:r>
    </w:p>
    <w:p w14:paraId="46BFDC71" w14:textId="77777777" w:rsidR="00DF7E47" w:rsidRDefault="00DF7E47" w:rsidP="00DF7E47">
      <w:pPr>
        <w:pStyle w:val="comandoseinstrucciones"/>
      </w:pPr>
      <w:r>
        <w:t>GROUP BY productos.producto_no</w:t>
      </w:r>
    </w:p>
    <w:p w14:paraId="4978B3B1" w14:textId="77777777" w:rsidR="00D81378" w:rsidRDefault="00DF7E47" w:rsidP="00DF7E47">
      <w:pPr>
        <w:pStyle w:val="comandoseinstrucciones"/>
      </w:pPr>
      <w:r>
        <w:t>;</w:t>
      </w:r>
    </w:p>
    <w:p w14:paraId="36926292" w14:textId="77777777" w:rsidR="003779EC" w:rsidRDefault="003779EC" w:rsidP="00DF7E47">
      <w:pPr>
        <w:pStyle w:val="comandoseinstrucciones"/>
      </w:pPr>
    </w:p>
    <w:p w14:paraId="28DC49A4" w14:textId="77777777" w:rsidR="00E608FD" w:rsidRDefault="005A185B" w:rsidP="005A185B">
      <w:pPr>
        <w:pStyle w:val="Lista2"/>
      </w:pPr>
      <w:r>
        <w:t>Indicar cuántos empleados tiene a su cargo cada empleado que sea jefe de otros.</w:t>
      </w:r>
      <w:r w:rsidR="00C902BD" w:rsidRPr="00C902BD">
        <w:t xml:space="preserve"> </w:t>
      </w:r>
      <w:r w:rsidR="00845B1C">
        <w:t xml:space="preserve">Del jefe indicar nombre y apellidos. </w:t>
      </w:r>
      <w:r w:rsidR="00C902BD">
        <w:t>Cada columna debe de mostrar una etiqueta significativa.</w:t>
      </w:r>
    </w:p>
    <w:p w14:paraId="2601E0D0" w14:textId="77777777" w:rsidR="00DF7E47" w:rsidRDefault="00DF7E47" w:rsidP="00DF7E47">
      <w:pPr>
        <w:pStyle w:val="comandoseinstrucciones"/>
      </w:pPr>
      <w:r>
        <w:t>SELECT jefe.emp_no</w:t>
      </w:r>
      <w:r w:rsidR="00845B1C">
        <w:t xml:space="preserve"> AS '</w:t>
      </w:r>
      <w:r w:rsidR="00A6580B">
        <w:t>C</w:t>
      </w:r>
      <w:r w:rsidR="00845B1C">
        <w:t>ódigo del jefe'</w:t>
      </w:r>
      <w:r>
        <w:t xml:space="preserve">, </w:t>
      </w:r>
      <w:r w:rsidR="00845B1C">
        <w:t>CONCAT(</w:t>
      </w:r>
      <w:r w:rsidR="00A6580B">
        <w:t>jefe.</w:t>
      </w:r>
      <w:r w:rsidR="00845B1C">
        <w:t xml:space="preserve">apellido1, ' ', </w:t>
      </w:r>
      <w:r w:rsidR="00A6580B">
        <w:t>jefe.</w:t>
      </w:r>
      <w:r w:rsidR="00845B1C">
        <w:t xml:space="preserve">apellido2, ', ', </w:t>
      </w:r>
      <w:r w:rsidR="00A6580B">
        <w:t>jefe</w:t>
      </w:r>
      <w:r w:rsidR="00845B1C">
        <w:t xml:space="preserve">.nombre) AS </w:t>
      </w:r>
      <w:r w:rsidR="00A6580B">
        <w:t>'Nombre del jefe'</w:t>
      </w:r>
      <w:r>
        <w:t>, COUNT(*)</w:t>
      </w:r>
      <w:r w:rsidR="00845B1C">
        <w:t xml:space="preserve"> AS 'Número de empleados a su cargo'</w:t>
      </w:r>
    </w:p>
    <w:p w14:paraId="311A42F0" w14:textId="77777777" w:rsidR="00DF7E47" w:rsidRDefault="00DF7E47" w:rsidP="00DF7E47">
      <w:pPr>
        <w:pStyle w:val="comandoseinstrucciones"/>
      </w:pPr>
      <w:r>
        <w:t>FROM empleados subordinado INNER JOIN empleados jefe ON  subordinado.</w:t>
      </w:r>
      <w:r w:rsidR="00A6580B">
        <w:t>jefe</w:t>
      </w:r>
      <w:r>
        <w:t xml:space="preserve"> = jefe.emp_no</w:t>
      </w:r>
    </w:p>
    <w:p w14:paraId="5786AD94" w14:textId="77777777" w:rsidR="00DF7E47" w:rsidRDefault="00DF7E47" w:rsidP="00DF7E47">
      <w:pPr>
        <w:pStyle w:val="comandoseinstrucciones"/>
      </w:pPr>
      <w:r>
        <w:t>GROUP BY jefe.emp_no, jefe.apellido</w:t>
      </w:r>
      <w:r w:rsidR="00A6580B">
        <w:t>1, jefe.apellido2, jefe.nombre</w:t>
      </w:r>
    </w:p>
    <w:p w14:paraId="64BDF00A" w14:textId="77777777" w:rsidR="005A185B" w:rsidRDefault="00DF7E47" w:rsidP="00DF7E47">
      <w:pPr>
        <w:pStyle w:val="comandoseinstrucciones"/>
      </w:pPr>
      <w:r>
        <w:t>;</w:t>
      </w:r>
    </w:p>
    <w:p w14:paraId="65AE9156" w14:textId="77777777" w:rsidR="009334FC" w:rsidRDefault="009334FC" w:rsidP="00DF7E47">
      <w:pPr>
        <w:pStyle w:val="comandoseinstrucciones"/>
      </w:pPr>
    </w:p>
    <w:p w14:paraId="750A8B0C" w14:textId="77777777" w:rsidR="009334FC" w:rsidRDefault="009334FC" w:rsidP="00DF7E47">
      <w:pPr>
        <w:pStyle w:val="comandoseinstrucciones"/>
      </w:pPr>
    </w:p>
    <w:p w14:paraId="30854066" w14:textId="77777777" w:rsidR="009334FC" w:rsidRDefault="009334FC" w:rsidP="009334FC">
      <w:pPr>
        <w:pStyle w:val="comandoseinstrucciones"/>
      </w:pPr>
      <w:r>
        <w:t>SELECT jefe.emp_no AS 'Código del jefe', CONCAT(jefe.apellido1, ' ', jefe.apellido2, ', ', jefe.nombre) AS 'Nombre del jefe', COUNT(*) AS 'Número de empleados a su cargo'</w:t>
      </w:r>
    </w:p>
    <w:p w14:paraId="03045868" w14:textId="77777777" w:rsidR="009334FC" w:rsidRDefault="009334FC" w:rsidP="009334FC">
      <w:pPr>
        <w:pStyle w:val="comandoseinstrucciones"/>
      </w:pPr>
      <w:r>
        <w:t>FROM empleados subordinado INNER JOIN empleados jefe ON  subordinado.jefe = jefe.emp_no</w:t>
      </w:r>
    </w:p>
    <w:p w14:paraId="58C04EF8" w14:textId="77777777" w:rsidR="009334FC" w:rsidRPr="00C85BFF" w:rsidRDefault="009334FC" w:rsidP="009334FC">
      <w:pPr>
        <w:pStyle w:val="comandoseinstrucciones"/>
        <w:rPr>
          <w:lang w:val="en-US"/>
        </w:rPr>
      </w:pPr>
      <w:r w:rsidRPr="00C85BFF">
        <w:rPr>
          <w:lang w:val="en-US"/>
        </w:rPr>
        <w:t>GROUP BY jefe.emp_no</w:t>
      </w:r>
    </w:p>
    <w:p w14:paraId="64A25AFB" w14:textId="77777777" w:rsidR="009334FC" w:rsidRPr="00C85BFF" w:rsidRDefault="009334FC" w:rsidP="009334FC">
      <w:pPr>
        <w:pStyle w:val="comandoseinstrucciones"/>
        <w:rPr>
          <w:lang w:val="en-US"/>
        </w:rPr>
      </w:pPr>
      <w:r w:rsidRPr="00C85BFF">
        <w:rPr>
          <w:lang w:val="en-US"/>
        </w:rPr>
        <w:t>;</w:t>
      </w:r>
    </w:p>
    <w:p w14:paraId="43894CB0" w14:textId="77777777" w:rsidR="009334FC" w:rsidRPr="00C85BFF" w:rsidRDefault="009334FC" w:rsidP="00DF7E47">
      <w:pPr>
        <w:pStyle w:val="comandoseinstrucciones"/>
        <w:rPr>
          <w:lang w:val="en-US"/>
        </w:rPr>
      </w:pPr>
    </w:p>
    <w:p w14:paraId="054FDF4C" w14:textId="77777777" w:rsidR="005A185B" w:rsidRDefault="005A185B" w:rsidP="005A185B">
      <w:pPr>
        <w:pStyle w:val="Lista2"/>
      </w:pPr>
      <w:r>
        <w:t>Indicar el nombre y la fecha en que se ha vendido por última vez cada producto.</w:t>
      </w:r>
    </w:p>
    <w:p w14:paraId="6436148A" w14:textId="77777777" w:rsidR="00DF7E47" w:rsidRDefault="00DF7E47" w:rsidP="00DF7E47">
      <w:pPr>
        <w:pStyle w:val="comandoseinstrucciones"/>
      </w:pPr>
      <w:r>
        <w:t>SELECT productos.producto_no, descripcion, MAX(fecha_pedido)</w:t>
      </w:r>
      <w:r w:rsidR="00DA4187">
        <w:t xml:space="preserve"> AS 'Fecha del último pedido'</w:t>
      </w:r>
    </w:p>
    <w:p w14:paraId="09BED93D" w14:textId="77777777" w:rsidR="00DF7E47" w:rsidRDefault="00DF7E47" w:rsidP="00DF7E47">
      <w:pPr>
        <w:pStyle w:val="comandoseinstrucciones"/>
      </w:pPr>
      <w:r>
        <w:t>FROM pedidos INNER JOIN productos ON  pedidos.producto_no = productos.producto_no</w:t>
      </w:r>
    </w:p>
    <w:p w14:paraId="79A0AA3C" w14:textId="77777777" w:rsidR="00DF7E47" w:rsidRDefault="00DF7E47" w:rsidP="00DF7E47">
      <w:pPr>
        <w:pStyle w:val="comandoseinstrucciones"/>
      </w:pPr>
      <w:r>
        <w:t>GROUP BY productos.producto_no</w:t>
      </w:r>
    </w:p>
    <w:p w14:paraId="23AFBF07" w14:textId="77777777" w:rsidR="00E608FD" w:rsidRDefault="00DF7E47" w:rsidP="00DF7E47">
      <w:pPr>
        <w:pStyle w:val="comandoseinstrucciones"/>
      </w:pPr>
      <w:r>
        <w:t>;</w:t>
      </w:r>
    </w:p>
    <w:p w14:paraId="28403381" w14:textId="77777777" w:rsidR="00DD255B" w:rsidRDefault="00DD255B" w:rsidP="00DF7E47">
      <w:pPr>
        <w:pStyle w:val="comandoseinstrucciones"/>
      </w:pPr>
    </w:p>
    <w:p w14:paraId="4204AC09" w14:textId="77777777" w:rsidR="007C75E5" w:rsidRDefault="007C75E5" w:rsidP="007C75E5">
      <w:pPr>
        <w:pStyle w:val="Ttulo1"/>
      </w:pPr>
      <w:r>
        <w:t>HAVING</w:t>
      </w:r>
    </w:p>
    <w:p w14:paraId="4848BCBF" w14:textId="77777777" w:rsidR="00186BA9" w:rsidRDefault="00186BA9" w:rsidP="00186BA9">
      <w:pPr>
        <w:pStyle w:val="Lista2"/>
      </w:pPr>
      <w:r>
        <w:t xml:space="preserve">Indicar el número de empleados </w:t>
      </w:r>
      <w:r w:rsidR="000D71BC">
        <w:t xml:space="preserve">que tiene cada oficio, pero sólo mostrar aquellos oficios </w:t>
      </w:r>
      <w:r>
        <w:t xml:space="preserve"> que tenga</w:t>
      </w:r>
      <w:r w:rsidR="000D71BC">
        <w:t>n</w:t>
      </w:r>
      <w:r>
        <w:t xml:space="preserve"> </w:t>
      </w:r>
      <w:r w:rsidR="009F7B2C">
        <w:t xml:space="preserve">2 o </w:t>
      </w:r>
      <w:r>
        <w:t>más empleados, ordenar por número de empleados en orden decreciente.</w:t>
      </w:r>
    </w:p>
    <w:p w14:paraId="297DBF4F" w14:textId="77777777" w:rsidR="00DC6373" w:rsidRDefault="00DC6373" w:rsidP="00DC6373">
      <w:pPr>
        <w:pStyle w:val="comandoseinstrucciones"/>
      </w:pPr>
      <w:r>
        <w:t>SELECT oficio, COUNT(*) AS 'Número de emp</w:t>
      </w:r>
      <w:r w:rsidR="00DE55AF">
        <w:t>le</w:t>
      </w:r>
      <w:r>
        <w:t>ados</w:t>
      </w:r>
      <w:r w:rsidR="00DE55AF">
        <w:t xml:space="preserve"> con ese oficio</w:t>
      </w:r>
      <w:r>
        <w:t>'</w:t>
      </w:r>
    </w:p>
    <w:p w14:paraId="5820FDF5" w14:textId="77777777" w:rsidR="00DC6373" w:rsidRPr="00DC6373" w:rsidRDefault="00DC6373" w:rsidP="00DC6373">
      <w:pPr>
        <w:pStyle w:val="comandoseinstrucciones"/>
        <w:rPr>
          <w:lang w:val="en-US"/>
        </w:rPr>
      </w:pPr>
      <w:r w:rsidRPr="00DC6373">
        <w:rPr>
          <w:lang w:val="en-US"/>
        </w:rPr>
        <w:t>FROM empleados</w:t>
      </w:r>
    </w:p>
    <w:p w14:paraId="04BB8C0E" w14:textId="77777777" w:rsidR="00DC6373" w:rsidRPr="00DC6373" w:rsidRDefault="00DC6373" w:rsidP="00DC6373">
      <w:pPr>
        <w:pStyle w:val="comandoseinstrucciones"/>
        <w:rPr>
          <w:lang w:val="en-US"/>
        </w:rPr>
      </w:pPr>
      <w:r w:rsidRPr="00DC6373">
        <w:rPr>
          <w:lang w:val="en-US"/>
        </w:rPr>
        <w:t xml:space="preserve">GROUP BY oficio </w:t>
      </w:r>
    </w:p>
    <w:p w14:paraId="29F8A5B7" w14:textId="77777777" w:rsidR="00DC6373" w:rsidRPr="00DC6373" w:rsidRDefault="00DC6373" w:rsidP="00DC6373">
      <w:pPr>
        <w:pStyle w:val="comandoseinstrucciones"/>
        <w:rPr>
          <w:lang w:val="en-US"/>
        </w:rPr>
      </w:pPr>
      <w:r w:rsidRPr="00DC6373">
        <w:rPr>
          <w:lang w:val="en-US"/>
        </w:rPr>
        <w:t>HAVING COUNT(*) &gt; 2</w:t>
      </w:r>
    </w:p>
    <w:p w14:paraId="42FA32E6" w14:textId="77777777" w:rsidR="00DC6373" w:rsidRPr="00C85BFF" w:rsidRDefault="00DC6373" w:rsidP="00DC6373">
      <w:pPr>
        <w:pStyle w:val="comandoseinstrucciones"/>
        <w:rPr>
          <w:lang w:val="en-US"/>
        </w:rPr>
      </w:pPr>
      <w:r w:rsidRPr="00C85BFF">
        <w:rPr>
          <w:lang w:val="en-US"/>
        </w:rPr>
        <w:t>ORDER BY 2 DESC</w:t>
      </w:r>
    </w:p>
    <w:p w14:paraId="137F7E18" w14:textId="77777777" w:rsidR="00186BA9" w:rsidRDefault="00DC6373" w:rsidP="00DC6373">
      <w:pPr>
        <w:pStyle w:val="comandoseinstrucciones"/>
      </w:pPr>
      <w:r>
        <w:t>;</w:t>
      </w:r>
    </w:p>
    <w:p w14:paraId="1D151EB6" w14:textId="77777777" w:rsidR="00DD255B" w:rsidRDefault="00DD255B" w:rsidP="00DC6373">
      <w:pPr>
        <w:pStyle w:val="comandoseinstrucciones"/>
      </w:pPr>
    </w:p>
    <w:p w14:paraId="4E47E43D" w14:textId="77777777" w:rsidR="007C75E5" w:rsidRDefault="007C75E5" w:rsidP="007C75E5">
      <w:pPr>
        <w:pStyle w:val="Lista2"/>
      </w:pPr>
      <w:r>
        <w:t>Nombre</w:t>
      </w:r>
      <w:r w:rsidR="00DE55AF">
        <w:t xml:space="preserve"> y apellidos</w:t>
      </w:r>
      <w:r>
        <w:t xml:space="preserve"> de cada empleado que atiende a algún cliente y Cuántos clientes tiene a su cargo ese empleado.</w:t>
      </w:r>
      <w:r w:rsidR="009E733E">
        <w:t xml:space="preserve"> Mostrar sólo aquellos empleados que atiendan a más de 2 clientes.</w:t>
      </w:r>
    </w:p>
    <w:p w14:paraId="370BD3E0" w14:textId="77777777" w:rsidR="00BD0A4A" w:rsidRDefault="00BD0A4A" w:rsidP="00BD0A4A">
      <w:pPr>
        <w:pStyle w:val="comandoseinstrucciones"/>
      </w:pPr>
      <w:r>
        <w:t>SELECT CONCAT(empleados.nombre, ' ', apellido1,' ', apellido2) AS 'Nombre del empleado', COUNT(*) AS 'Número de clientes'</w:t>
      </w:r>
    </w:p>
    <w:p w14:paraId="5BCBF870" w14:textId="77777777" w:rsidR="00BD0A4A" w:rsidRPr="00B55E30" w:rsidRDefault="00BD0A4A" w:rsidP="00BD0A4A">
      <w:pPr>
        <w:pStyle w:val="comandoseinstrucciones"/>
        <w:rPr>
          <w:lang w:val="en-US"/>
        </w:rPr>
      </w:pPr>
      <w:r w:rsidRPr="00B55E30">
        <w:rPr>
          <w:lang w:val="en-US"/>
        </w:rPr>
        <w:t>FROM empleados INNER JOIN clientes ON empleados.emp_no = clientes.vendedor_no</w:t>
      </w:r>
    </w:p>
    <w:p w14:paraId="3B06C624" w14:textId="77777777" w:rsidR="00BD0A4A" w:rsidRPr="00B55E30" w:rsidRDefault="00BD0A4A" w:rsidP="00BD0A4A">
      <w:pPr>
        <w:pStyle w:val="comandoseinstrucciones"/>
        <w:rPr>
          <w:lang w:val="en-US"/>
        </w:rPr>
      </w:pPr>
      <w:r w:rsidRPr="00B55E30">
        <w:rPr>
          <w:lang w:val="en-US"/>
        </w:rPr>
        <w:t>GROUP BY emp_no</w:t>
      </w:r>
    </w:p>
    <w:p w14:paraId="0DEC2AAC" w14:textId="77777777" w:rsidR="007C75E5" w:rsidRPr="00B55E30" w:rsidRDefault="00BD0A4A" w:rsidP="00BD0A4A">
      <w:pPr>
        <w:pStyle w:val="comandoseinstrucciones"/>
        <w:rPr>
          <w:lang w:val="en-US"/>
        </w:rPr>
      </w:pPr>
      <w:r w:rsidRPr="00B55E30">
        <w:rPr>
          <w:lang w:val="en-US"/>
        </w:rPr>
        <w:t>HAVING COUNT(*)&gt;2;</w:t>
      </w:r>
    </w:p>
    <w:p w14:paraId="382DC8EC" w14:textId="77777777" w:rsidR="00BD0A4A" w:rsidRPr="00B55E30" w:rsidRDefault="00BD0A4A" w:rsidP="00BD0A4A">
      <w:pPr>
        <w:pStyle w:val="comandoseinstrucciones"/>
        <w:rPr>
          <w:lang w:val="en-US"/>
        </w:rPr>
      </w:pPr>
    </w:p>
    <w:p w14:paraId="4F81E7AA" w14:textId="2D31CC14" w:rsidR="007C75E5" w:rsidRDefault="004528F4" w:rsidP="007C75E5">
      <w:pPr>
        <w:pStyle w:val="Lista2"/>
      </w:pPr>
      <w:r>
        <w:lastRenderedPageBreak/>
        <w:t xml:space="preserve">Para los productos que se han vendido alguna vez: Indicar el nombre del producto y cuántas unidades se han vendido </w:t>
      </w:r>
      <w:bookmarkStart w:id="1" w:name="_Hlk124753714"/>
      <w:r>
        <w:t xml:space="preserve">en total </w:t>
      </w:r>
      <w:bookmarkEnd w:id="1"/>
      <w:r>
        <w:t>de ese producto, pero sólo mostrar aquellos productos que se han vendido en más de 2 pedidos</w:t>
      </w:r>
      <w:r w:rsidR="009E733E">
        <w:t>.</w:t>
      </w:r>
    </w:p>
    <w:p w14:paraId="45A14E1B" w14:textId="77777777" w:rsidR="00561124" w:rsidRDefault="00561124" w:rsidP="00561124">
      <w:pPr>
        <w:pStyle w:val="comandoseinstrucciones"/>
      </w:pPr>
      <w:r>
        <w:t>SELECT productos.producto_no, descripcion, SUM(unidades)</w:t>
      </w:r>
    </w:p>
    <w:p w14:paraId="583E4A7B" w14:textId="77777777" w:rsidR="00561124" w:rsidRDefault="00561124" w:rsidP="00561124">
      <w:pPr>
        <w:pStyle w:val="comandoseinstrucciones"/>
      </w:pPr>
      <w:r>
        <w:t>FROM pedidos INNER JOIN productos ON  pedidos.producto_no = productos.producto_no</w:t>
      </w:r>
    </w:p>
    <w:p w14:paraId="68BC475E" w14:textId="77777777" w:rsidR="00561124" w:rsidRDefault="00561124" w:rsidP="00561124">
      <w:pPr>
        <w:pStyle w:val="comandoseinstrucciones"/>
      </w:pPr>
      <w:r>
        <w:t>GROUP BY productos.producto_no, descripcion</w:t>
      </w:r>
    </w:p>
    <w:p w14:paraId="1A0AD690" w14:textId="77777777" w:rsidR="007C75E5" w:rsidRDefault="00561124" w:rsidP="00561124">
      <w:pPr>
        <w:pStyle w:val="comandoseinstrucciones"/>
      </w:pPr>
      <w:r>
        <w:t>HAVING COUNT(*)&gt;2;</w:t>
      </w:r>
    </w:p>
    <w:p w14:paraId="2CD61DFE" w14:textId="77777777" w:rsidR="00DD255B" w:rsidRDefault="00DD255B" w:rsidP="00561124">
      <w:pPr>
        <w:pStyle w:val="comandoseinstrucciones"/>
      </w:pPr>
    </w:p>
    <w:p w14:paraId="2D495E49" w14:textId="7F75E889" w:rsidR="00EB31AA" w:rsidRDefault="00EB31AA" w:rsidP="00EB31AA">
      <w:pPr>
        <w:pStyle w:val="Lista2"/>
      </w:pPr>
      <w:r>
        <w:t xml:space="preserve">Para los productos que se han vendido alguna vez: Indicar el nombre de cada producto y </w:t>
      </w:r>
      <w:r w:rsidR="000D71BC">
        <w:t>c</w:t>
      </w:r>
      <w:r>
        <w:t>uántas unidades se han vendido</w:t>
      </w:r>
      <w:r w:rsidR="00940046" w:rsidRPr="00940046">
        <w:t xml:space="preserve"> </w:t>
      </w:r>
      <w:r w:rsidR="00940046">
        <w:t>en total</w:t>
      </w:r>
      <w:r>
        <w:t xml:space="preserve"> de ese producto, </w:t>
      </w:r>
      <w:r w:rsidR="000D71BC">
        <w:t>pero sólo m</w:t>
      </w:r>
      <w:r>
        <w:t>ostrar aquellos de los que se han vendido más de 1</w:t>
      </w:r>
      <w:r w:rsidR="00BD2D7A">
        <w:t>5</w:t>
      </w:r>
      <w:r>
        <w:t xml:space="preserve"> unidades.</w:t>
      </w:r>
    </w:p>
    <w:p w14:paraId="72B2D528" w14:textId="77777777" w:rsidR="000C74E3" w:rsidRDefault="000C74E3" w:rsidP="000C74E3">
      <w:pPr>
        <w:pStyle w:val="comandoseinstrucciones"/>
      </w:pPr>
      <w:r>
        <w:t>SELECT productos.producto_no, descripcion, SUM(unidades)</w:t>
      </w:r>
    </w:p>
    <w:p w14:paraId="51A85A0A" w14:textId="77777777" w:rsidR="000C74E3" w:rsidRDefault="000C74E3" w:rsidP="000C74E3">
      <w:pPr>
        <w:pStyle w:val="comandoseinstrucciones"/>
      </w:pPr>
      <w:r>
        <w:t>FROM pedidos INNER JOIN productos ON  pedidos.producto_no = productos.producto_no</w:t>
      </w:r>
    </w:p>
    <w:p w14:paraId="42930ADF" w14:textId="77777777" w:rsidR="000C74E3" w:rsidRDefault="000C74E3" w:rsidP="000C74E3">
      <w:pPr>
        <w:pStyle w:val="comandoseinstrucciones"/>
      </w:pPr>
      <w:r>
        <w:t>GROUP BY productos.producto_no, descripcion</w:t>
      </w:r>
    </w:p>
    <w:p w14:paraId="1E14F3AA" w14:textId="5796FCC4" w:rsidR="00EB31AA" w:rsidRDefault="000C74E3" w:rsidP="000C74E3">
      <w:pPr>
        <w:pStyle w:val="comandoseinstrucciones"/>
      </w:pPr>
      <w:r>
        <w:t>HAVING SUM(unidades)&gt;1</w:t>
      </w:r>
      <w:r w:rsidR="00BD2D7A">
        <w:t>5</w:t>
      </w:r>
      <w:r>
        <w:t>;</w:t>
      </w:r>
    </w:p>
    <w:p w14:paraId="24D494C1" w14:textId="77777777" w:rsidR="00DD255B" w:rsidRDefault="00DD255B" w:rsidP="000C74E3">
      <w:pPr>
        <w:pStyle w:val="comandoseinstrucciones"/>
      </w:pPr>
    </w:p>
    <w:p w14:paraId="0A5B7B58" w14:textId="7F78C7D6" w:rsidR="000E0ACE" w:rsidRDefault="007C75E5" w:rsidP="000E0ACE">
      <w:pPr>
        <w:pStyle w:val="Lista2"/>
      </w:pPr>
      <w:r>
        <w:t>Indicar cuántos clientes tenemos en cada localidad</w:t>
      </w:r>
      <w:r w:rsidR="000E0ACE">
        <w:t xml:space="preserve"> que tenga más de </w:t>
      </w:r>
      <w:r w:rsidR="001B0CE5">
        <w:t>1</w:t>
      </w:r>
      <w:r w:rsidR="000E0ACE">
        <w:t xml:space="preserve"> cliente</w:t>
      </w:r>
      <w:r w:rsidR="000D71BC">
        <w:t>,</w:t>
      </w:r>
      <w:r w:rsidR="000E0ACE" w:rsidRPr="000E0ACE">
        <w:t xml:space="preserve"> </w:t>
      </w:r>
      <w:r w:rsidR="000E0ACE">
        <w:t>ordenar por número de clientes en orden decreciente.</w:t>
      </w:r>
    </w:p>
    <w:p w14:paraId="7297A087" w14:textId="77777777" w:rsidR="00561124" w:rsidRPr="00561124" w:rsidRDefault="00561124" w:rsidP="00561124">
      <w:pPr>
        <w:pStyle w:val="comandoseinstrucciones"/>
        <w:rPr>
          <w:lang w:val="en-US"/>
        </w:rPr>
      </w:pPr>
      <w:r w:rsidRPr="00561124">
        <w:rPr>
          <w:lang w:val="en-US"/>
        </w:rPr>
        <w:t>SELECT localidad, COUNT(*)</w:t>
      </w:r>
    </w:p>
    <w:p w14:paraId="3DF658C6" w14:textId="77777777" w:rsidR="00561124" w:rsidRPr="00561124" w:rsidRDefault="00561124" w:rsidP="00561124">
      <w:pPr>
        <w:pStyle w:val="comandoseinstrucciones"/>
        <w:rPr>
          <w:lang w:val="en-US"/>
        </w:rPr>
      </w:pPr>
      <w:r w:rsidRPr="00561124">
        <w:rPr>
          <w:lang w:val="en-US"/>
        </w:rPr>
        <w:t>FROM clientes</w:t>
      </w:r>
    </w:p>
    <w:p w14:paraId="2EB875FA" w14:textId="77777777" w:rsidR="00561124" w:rsidRPr="00561124" w:rsidRDefault="00561124" w:rsidP="00561124">
      <w:pPr>
        <w:pStyle w:val="comandoseinstrucciones"/>
        <w:rPr>
          <w:lang w:val="en-US"/>
        </w:rPr>
      </w:pPr>
      <w:r w:rsidRPr="00561124">
        <w:rPr>
          <w:lang w:val="en-US"/>
        </w:rPr>
        <w:t>GROUP BY localidad</w:t>
      </w:r>
    </w:p>
    <w:p w14:paraId="7592CDAF" w14:textId="77777777" w:rsidR="00561124" w:rsidRPr="006D244D" w:rsidRDefault="00561124" w:rsidP="00561124">
      <w:pPr>
        <w:pStyle w:val="comandoseinstrucciones"/>
        <w:rPr>
          <w:lang w:val="en-US"/>
        </w:rPr>
      </w:pPr>
      <w:r w:rsidRPr="006D244D">
        <w:rPr>
          <w:lang w:val="en-US"/>
        </w:rPr>
        <w:t>HAVING COUNT(*)&gt;</w:t>
      </w:r>
      <w:r w:rsidR="00254754">
        <w:rPr>
          <w:lang w:val="en-US"/>
        </w:rPr>
        <w:t>1</w:t>
      </w:r>
    </w:p>
    <w:p w14:paraId="1BE9B8EC" w14:textId="77777777" w:rsidR="007C75E5" w:rsidRDefault="00561124" w:rsidP="00561124">
      <w:pPr>
        <w:pStyle w:val="comandoseinstrucciones"/>
        <w:rPr>
          <w:lang w:val="en-US"/>
        </w:rPr>
      </w:pPr>
      <w:r w:rsidRPr="006D244D">
        <w:rPr>
          <w:lang w:val="en-US"/>
        </w:rPr>
        <w:t>ORDER BY 2 DESC;</w:t>
      </w:r>
    </w:p>
    <w:p w14:paraId="7068036F" w14:textId="77777777" w:rsidR="00DD255B" w:rsidRPr="006D244D" w:rsidRDefault="00DD255B" w:rsidP="00561124">
      <w:pPr>
        <w:pStyle w:val="comandoseinstrucciones"/>
        <w:rPr>
          <w:lang w:val="en-US"/>
        </w:rPr>
      </w:pPr>
    </w:p>
    <w:p w14:paraId="6158A106" w14:textId="77777777" w:rsidR="007C75E5" w:rsidRDefault="007C75E5" w:rsidP="007C75E5">
      <w:pPr>
        <w:pStyle w:val="Lista2"/>
      </w:pPr>
      <w:r>
        <w:t>Indicar cuántos empleados tiene a su cargo cada empleado que sea jefe de otros.</w:t>
      </w:r>
      <w:r w:rsidR="000E0ACE">
        <w:t xml:space="preserve"> Sólo mostrar los que son jefes de 2 personas exactamente.</w:t>
      </w:r>
      <w:r w:rsidR="000D71BC">
        <w:t xml:space="preserve"> Se debe de mostrar el</w:t>
      </w:r>
      <w:r w:rsidR="0028005E">
        <w:t xml:space="preserve"> nombre y</w:t>
      </w:r>
      <w:r w:rsidR="000D71BC">
        <w:t xml:space="preserve"> apellido</w:t>
      </w:r>
      <w:r w:rsidR="0028005E">
        <w:t>s</w:t>
      </w:r>
      <w:r w:rsidR="000D71BC">
        <w:t xml:space="preserve"> de esos jefes.</w:t>
      </w:r>
    </w:p>
    <w:p w14:paraId="20264C02" w14:textId="77777777" w:rsidR="0028005E" w:rsidRDefault="0028005E" w:rsidP="0028005E">
      <w:pPr>
        <w:pStyle w:val="comandoseinstrucciones"/>
      </w:pPr>
      <w:r>
        <w:t>SELECT jefe.emp_no, jefe.apellido1, jefe.apellido2, jefe.nombre, COUNT(*)</w:t>
      </w:r>
    </w:p>
    <w:p w14:paraId="783EA09F" w14:textId="77777777" w:rsidR="0028005E" w:rsidRDefault="0028005E" w:rsidP="0028005E">
      <w:pPr>
        <w:pStyle w:val="comandoseinstrucciones"/>
      </w:pPr>
      <w:r>
        <w:t>FROM empleados subordinado INNER JOIN empleados jefe ON  subordinado.jefe = jefe.emp_no</w:t>
      </w:r>
    </w:p>
    <w:p w14:paraId="15A4E0EF" w14:textId="77777777" w:rsidR="0028005E" w:rsidRPr="00B55E30" w:rsidRDefault="0028005E" w:rsidP="0028005E">
      <w:pPr>
        <w:pStyle w:val="comandoseinstrucciones"/>
        <w:rPr>
          <w:lang w:val="en-US"/>
        </w:rPr>
      </w:pPr>
      <w:r w:rsidRPr="00B55E30">
        <w:rPr>
          <w:lang w:val="en-US"/>
        </w:rPr>
        <w:t>GROUP BY jefe.emp_no</w:t>
      </w:r>
    </w:p>
    <w:p w14:paraId="7155FD53" w14:textId="77777777" w:rsidR="0028005E" w:rsidRPr="00B55E30" w:rsidRDefault="0028005E" w:rsidP="0028005E">
      <w:pPr>
        <w:pStyle w:val="comandoseinstrucciones"/>
        <w:rPr>
          <w:lang w:val="en-US"/>
        </w:rPr>
      </w:pPr>
      <w:r w:rsidRPr="00B55E30">
        <w:rPr>
          <w:lang w:val="en-US"/>
        </w:rPr>
        <w:t>HAVING COUNT(*)=2;</w:t>
      </w:r>
    </w:p>
    <w:p w14:paraId="0AE44474" w14:textId="77777777" w:rsidR="00DD255B" w:rsidRPr="00B55E30" w:rsidRDefault="00DD255B" w:rsidP="0028005E">
      <w:pPr>
        <w:pStyle w:val="comandoseinstrucciones"/>
        <w:rPr>
          <w:lang w:val="en-US"/>
        </w:rPr>
      </w:pPr>
    </w:p>
    <w:p w14:paraId="7222CDCF" w14:textId="77777777" w:rsidR="007C75E5" w:rsidRDefault="00522A7A" w:rsidP="007C75E5">
      <w:pPr>
        <w:pStyle w:val="Lista2"/>
      </w:pPr>
      <w:r>
        <w:t>Indicar el nombre del producto,</w:t>
      </w:r>
      <w:r w:rsidR="007C75E5">
        <w:t xml:space="preserve"> la fecha en que se ha vendi</w:t>
      </w:r>
      <w:r w:rsidR="000E0ACE">
        <w:t xml:space="preserve">do por última vez </w:t>
      </w:r>
      <w:r w:rsidR="007101BA">
        <w:t xml:space="preserve">ese </w:t>
      </w:r>
      <w:r w:rsidR="000E0ACE">
        <w:t>producto</w:t>
      </w:r>
      <w:r>
        <w:t xml:space="preserve"> y el importe total de ventas de ese producto</w:t>
      </w:r>
      <w:r w:rsidR="007101BA">
        <w:t>, mostrar sólo aquellos productos cuyo</w:t>
      </w:r>
      <w:r w:rsidR="000E0ACE">
        <w:t xml:space="preserve"> importe total de ventas sea superior a </w:t>
      </w:r>
      <w:r>
        <w:t>500.000</w:t>
      </w:r>
    </w:p>
    <w:p w14:paraId="3C3E7CD4" w14:textId="77777777" w:rsidR="00522A7A" w:rsidRDefault="00522A7A" w:rsidP="00522A7A">
      <w:pPr>
        <w:pStyle w:val="comandoseinstrucciones"/>
      </w:pPr>
      <w:r>
        <w:t>SELECT productos.producto_no, descripcion, MAX(fecha_pedido), SUM(precio_actual * unidades)</w:t>
      </w:r>
    </w:p>
    <w:p w14:paraId="4447A9F5" w14:textId="77777777" w:rsidR="00522A7A" w:rsidRDefault="00522A7A" w:rsidP="00522A7A">
      <w:pPr>
        <w:pStyle w:val="comandoseinstrucciones"/>
      </w:pPr>
      <w:r>
        <w:t>FROM pedidos INNER JOIN productos ON  pedidos.producto_no = productos.producto_no</w:t>
      </w:r>
    </w:p>
    <w:p w14:paraId="0C4FE6C9" w14:textId="77777777" w:rsidR="00522A7A" w:rsidRDefault="00522A7A" w:rsidP="00522A7A">
      <w:pPr>
        <w:pStyle w:val="comandoseinstrucciones"/>
      </w:pPr>
      <w:r>
        <w:t>GROUP BY productos.producto_no, descripcion</w:t>
      </w:r>
    </w:p>
    <w:p w14:paraId="70556B22" w14:textId="77777777" w:rsidR="00522A7A" w:rsidRDefault="00522A7A" w:rsidP="00522A7A">
      <w:pPr>
        <w:pStyle w:val="comandoseinstrucciones"/>
      </w:pPr>
      <w:r>
        <w:t>HAVING SUM(precio_actual * unidades)&gt;500000</w:t>
      </w:r>
    </w:p>
    <w:p w14:paraId="17FBE772" w14:textId="77777777" w:rsidR="007C75E5" w:rsidRDefault="00522A7A" w:rsidP="00522A7A">
      <w:pPr>
        <w:pStyle w:val="comandoseinstrucciones"/>
      </w:pPr>
      <w:r>
        <w:t>;</w:t>
      </w:r>
    </w:p>
    <w:p w14:paraId="35EAD010" w14:textId="77777777" w:rsidR="00522A7A" w:rsidRDefault="00522A7A" w:rsidP="0032014D">
      <w:pPr>
        <w:pStyle w:val="comandoseinstrucciones"/>
      </w:pPr>
    </w:p>
    <w:p w14:paraId="0C3CD2E0" w14:textId="77777777" w:rsidR="00522A7A" w:rsidRDefault="00522A7A" w:rsidP="0032014D">
      <w:pPr>
        <w:pStyle w:val="comandoseinstrucciones"/>
      </w:pPr>
    </w:p>
    <w:p w14:paraId="1472A5C8" w14:textId="77777777" w:rsidR="00E608FD" w:rsidRDefault="00E608FD" w:rsidP="00A47DB6"/>
    <w:p w14:paraId="0D4EAB4C" w14:textId="77777777" w:rsidR="00E608FD" w:rsidRDefault="00E608FD" w:rsidP="00A47DB6"/>
    <w:p w14:paraId="1E0E3A95" w14:textId="77777777" w:rsidR="00E608FD" w:rsidRDefault="0099350D" w:rsidP="0099350D">
      <w:pPr>
        <w:pStyle w:val="Lista0"/>
      </w:pPr>
      <w:r>
        <w:t>Solución al ejercicio que se propuso anteriormente y del que se dijo que todavía no sabíamos resolverlo:</w:t>
      </w:r>
    </w:p>
    <w:p w14:paraId="22EA33E8" w14:textId="77777777" w:rsidR="0099350D" w:rsidRDefault="0099350D" w:rsidP="0099350D">
      <w:pPr>
        <w:pStyle w:val="Lista2"/>
      </w:pPr>
      <w:r>
        <w:t>Indicar el número de empleados que ganan más de 160.000 en cada departamento; mostrar solamente aquellos departamentos que tienen, al menos 2 empleados (independientemente de cuánto ganen). El título de las columnas será:</w:t>
      </w:r>
    </w:p>
    <w:p w14:paraId="0DD61397" w14:textId="77777777" w:rsidR="0099350D" w:rsidRDefault="0099350D" w:rsidP="0099350D">
      <w:pPr>
        <w:pStyle w:val="Lista3"/>
      </w:pPr>
      <w:r>
        <w:lastRenderedPageBreak/>
        <w:t>Departamento</w:t>
      </w:r>
    </w:p>
    <w:p w14:paraId="68BA4632" w14:textId="77777777" w:rsidR="0099350D" w:rsidRDefault="0099350D" w:rsidP="0099350D">
      <w:pPr>
        <w:pStyle w:val="Lista3"/>
      </w:pPr>
      <w:r>
        <w:t>Número de empleados</w:t>
      </w:r>
    </w:p>
    <w:p w14:paraId="4D23CACC" w14:textId="77777777" w:rsidR="0099350D" w:rsidRPr="0099350D" w:rsidRDefault="0099350D" w:rsidP="0099350D">
      <w:pPr>
        <w:pStyle w:val="comandoseinstrucciones"/>
        <w:rPr>
          <w:b/>
        </w:rPr>
      </w:pPr>
      <w:r w:rsidRPr="0099350D">
        <w:rPr>
          <w:b/>
        </w:rPr>
        <w:t>SELECT dnombre AS 'Departamento', COUNT(*) AS 'Número de empleados'</w:t>
      </w:r>
    </w:p>
    <w:p w14:paraId="7127DDC1" w14:textId="77777777" w:rsidR="0099350D" w:rsidRPr="0099350D" w:rsidRDefault="0099350D" w:rsidP="0099350D">
      <w:pPr>
        <w:pStyle w:val="comandoseinstrucciones"/>
        <w:rPr>
          <w:b/>
          <w:lang w:val="en-US"/>
        </w:rPr>
      </w:pPr>
      <w:r w:rsidRPr="0099350D">
        <w:rPr>
          <w:b/>
          <w:lang w:val="en-US"/>
        </w:rPr>
        <w:t>FROM empleados NATURAL JOIN departamentos</w:t>
      </w:r>
    </w:p>
    <w:p w14:paraId="217339AA" w14:textId="77777777" w:rsidR="0099350D" w:rsidRPr="0099350D" w:rsidRDefault="0099350D" w:rsidP="0099350D">
      <w:pPr>
        <w:pStyle w:val="comandoseinstrucciones"/>
        <w:rPr>
          <w:b/>
          <w:highlight w:val="yellow"/>
          <w:lang w:val="en-US"/>
        </w:rPr>
      </w:pPr>
      <w:r w:rsidRPr="0099350D">
        <w:rPr>
          <w:b/>
          <w:lang w:val="en-US"/>
        </w:rPr>
        <w:t xml:space="preserve">WHERE salario &gt; 160000 </w:t>
      </w:r>
      <w:r w:rsidRPr="0099350D">
        <w:rPr>
          <w:b/>
          <w:highlight w:val="yellow"/>
          <w:lang w:val="en-US"/>
        </w:rPr>
        <w:t>AND DEP_NO IN (</w:t>
      </w:r>
    </w:p>
    <w:p w14:paraId="5C77EEAC" w14:textId="77777777" w:rsidR="0099350D" w:rsidRPr="0099350D" w:rsidRDefault="0099350D" w:rsidP="0099350D">
      <w:pPr>
        <w:pStyle w:val="comandoseinstrucciones"/>
        <w:rPr>
          <w:b/>
          <w:color w:val="FF0000"/>
          <w:highlight w:val="yellow"/>
          <w:lang w:val="en-US"/>
        </w:rPr>
      </w:pPr>
      <w:r w:rsidRPr="0099350D">
        <w:rPr>
          <w:b/>
          <w:highlight w:val="yellow"/>
          <w:lang w:val="en-US"/>
        </w:rPr>
        <w:tab/>
      </w:r>
      <w:r w:rsidRPr="0099350D">
        <w:rPr>
          <w:b/>
          <w:color w:val="FF0000"/>
          <w:highlight w:val="yellow"/>
          <w:lang w:val="en-US"/>
        </w:rPr>
        <w:t>SELECT dep_no FROM empleados</w:t>
      </w:r>
    </w:p>
    <w:p w14:paraId="000C1401" w14:textId="77777777" w:rsidR="0099350D" w:rsidRPr="0099350D" w:rsidRDefault="0099350D" w:rsidP="0099350D">
      <w:pPr>
        <w:pStyle w:val="comandoseinstrucciones"/>
        <w:rPr>
          <w:b/>
          <w:lang w:val="en-US"/>
        </w:rPr>
      </w:pPr>
      <w:r w:rsidRPr="0099350D">
        <w:rPr>
          <w:b/>
          <w:color w:val="FF0000"/>
          <w:highlight w:val="yellow"/>
          <w:lang w:val="en-US"/>
        </w:rPr>
        <w:t xml:space="preserve">    GROUP BY dep_no HAVING COUNT(*)&gt;=2</w:t>
      </w:r>
      <w:r w:rsidRPr="0099350D">
        <w:rPr>
          <w:b/>
          <w:highlight w:val="yellow"/>
          <w:lang w:val="en-US"/>
        </w:rPr>
        <w:t>)</w:t>
      </w:r>
    </w:p>
    <w:p w14:paraId="6A6823D5" w14:textId="77777777" w:rsidR="0099350D" w:rsidRPr="0099350D" w:rsidRDefault="0099350D" w:rsidP="0099350D">
      <w:pPr>
        <w:pStyle w:val="comandoseinstrucciones"/>
        <w:rPr>
          <w:b/>
          <w:lang w:val="en-US"/>
        </w:rPr>
      </w:pPr>
      <w:r w:rsidRPr="0099350D">
        <w:rPr>
          <w:b/>
          <w:lang w:val="en-US"/>
        </w:rPr>
        <w:t>GROUP BY dep_no</w:t>
      </w:r>
    </w:p>
    <w:p w14:paraId="3833886F" w14:textId="77777777" w:rsidR="0099350D" w:rsidRPr="0099350D" w:rsidRDefault="0099350D" w:rsidP="0099350D">
      <w:pPr>
        <w:pStyle w:val="comandoseinstrucciones"/>
        <w:rPr>
          <w:b/>
        </w:rPr>
      </w:pPr>
      <w:r w:rsidRPr="0099350D">
        <w:rPr>
          <w:b/>
        </w:rPr>
        <w:t>;</w:t>
      </w:r>
    </w:p>
    <w:p w14:paraId="2C05DA93" w14:textId="77777777" w:rsidR="00BF7980" w:rsidRPr="00885CF0" w:rsidRDefault="00BF7980" w:rsidP="00A47DB6"/>
    <w:sectPr w:rsidR="00BF7980" w:rsidRPr="00885CF0" w:rsidSect="006F75BD"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 w:code="9"/>
      <w:pgMar w:top="1388" w:right="1134" w:bottom="567" w:left="1134" w:header="731" w:footer="75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5717CF" w14:textId="77777777" w:rsidR="006F75BD" w:rsidRDefault="006F75BD" w:rsidP="005857BA">
      <w:r>
        <w:separator/>
      </w:r>
    </w:p>
  </w:endnote>
  <w:endnote w:type="continuationSeparator" w:id="0">
    <w:p w14:paraId="4DF8F460" w14:textId="77777777" w:rsidR="006F75BD" w:rsidRDefault="006F75BD" w:rsidP="005857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267B77" w14:textId="77777777" w:rsidR="00AB174A" w:rsidRDefault="00486CC5" w:rsidP="005857BA">
    <w:r>
      <w:fldChar w:fldCharType="begin"/>
    </w:r>
    <w:r w:rsidR="00AB174A">
      <w:instrText xml:space="preserve">PAGE  </w:instrText>
    </w:r>
    <w:r>
      <w:fldChar w:fldCharType="end"/>
    </w:r>
  </w:p>
  <w:p w14:paraId="1A5B8483" w14:textId="77777777" w:rsidR="00AB174A" w:rsidRDefault="00AB174A" w:rsidP="005857BA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8CE4EC" w14:textId="77777777" w:rsidR="00AB174A" w:rsidRPr="00EC3909" w:rsidRDefault="00486CC5" w:rsidP="00EC3909">
    <w:pPr>
      <w:ind w:left="0"/>
      <w:jc w:val="center"/>
      <w:rPr>
        <w:rFonts w:ascii="Arial" w:hAnsi="Arial" w:cs="Arial"/>
        <w:sz w:val="20"/>
        <w:szCs w:val="20"/>
      </w:rPr>
    </w:pPr>
    <w:r w:rsidRPr="00EC3909">
      <w:rPr>
        <w:rFonts w:ascii="Arial" w:hAnsi="Arial" w:cs="Arial"/>
        <w:sz w:val="20"/>
        <w:szCs w:val="20"/>
      </w:rPr>
      <w:fldChar w:fldCharType="begin"/>
    </w:r>
    <w:r w:rsidR="00AB174A" w:rsidRPr="00EC3909">
      <w:rPr>
        <w:rFonts w:ascii="Arial" w:hAnsi="Arial" w:cs="Arial"/>
        <w:sz w:val="20"/>
        <w:szCs w:val="20"/>
      </w:rPr>
      <w:instrText xml:space="preserve">PAGE  </w:instrText>
    </w:r>
    <w:r w:rsidRPr="00EC3909">
      <w:rPr>
        <w:rFonts w:ascii="Arial" w:hAnsi="Arial" w:cs="Arial"/>
        <w:sz w:val="20"/>
        <w:szCs w:val="20"/>
      </w:rPr>
      <w:fldChar w:fldCharType="separate"/>
    </w:r>
    <w:r w:rsidR="00F86B9F">
      <w:rPr>
        <w:rFonts w:ascii="Arial" w:hAnsi="Arial" w:cs="Arial"/>
        <w:noProof/>
        <w:sz w:val="20"/>
        <w:szCs w:val="20"/>
      </w:rPr>
      <w:t>9</w:t>
    </w:r>
    <w:r w:rsidRPr="00EC3909">
      <w:rPr>
        <w:rFonts w:ascii="Arial" w:hAnsi="Arial" w:cs="Arial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4B374" w14:textId="77777777" w:rsidR="00AB174A" w:rsidRDefault="00486CC5" w:rsidP="005857BA">
    <w:pPr>
      <w:pStyle w:val="Piedepgina"/>
    </w:pPr>
    <w:r>
      <w:rPr>
        <w:rStyle w:val="Nmerodepgina"/>
        <w:sz w:val="16"/>
      </w:rPr>
      <w:fldChar w:fldCharType="begin"/>
    </w:r>
    <w:r w:rsidR="00AB174A">
      <w:rPr>
        <w:rStyle w:val="Nmerodepgina"/>
        <w:sz w:val="16"/>
      </w:rPr>
      <w:instrText xml:space="preserve"> PAGE </w:instrText>
    </w:r>
    <w:r>
      <w:rPr>
        <w:rStyle w:val="Nmerodepgina"/>
        <w:sz w:val="16"/>
      </w:rPr>
      <w:fldChar w:fldCharType="separate"/>
    </w:r>
    <w:r w:rsidR="00AB174A">
      <w:rPr>
        <w:rStyle w:val="Nmerodepgina"/>
        <w:noProof/>
        <w:sz w:val="16"/>
      </w:rPr>
      <w:t>1</w:t>
    </w:r>
    <w:r>
      <w:rPr>
        <w:rStyle w:val="Nmerodepgina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193244" w14:textId="77777777" w:rsidR="006F75BD" w:rsidRDefault="006F75BD" w:rsidP="005857BA">
      <w:r>
        <w:separator/>
      </w:r>
    </w:p>
  </w:footnote>
  <w:footnote w:type="continuationSeparator" w:id="0">
    <w:p w14:paraId="4EFFB496" w14:textId="77777777" w:rsidR="006F75BD" w:rsidRDefault="006F75BD" w:rsidP="005857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C819E6" w14:textId="77777777" w:rsidR="00AB174A" w:rsidRPr="003956B9" w:rsidRDefault="00486CC5" w:rsidP="00EC3909">
    <w:pPr>
      <w:pBdr>
        <w:bottom w:val="single" w:sz="4" w:space="1" w:color="F79646"/>
      </w:pBdr>
      <w:shd w:val="clear" w:color="auto" w:fill="FFFFFF"/>
      <w:tabs>
        <w:tab w:val="right" w:pos="9639"/>
      </w:tabs>
      <w:ind w:left="0"/>
      <w:rPr>
        <w:color w:val="F79646"/>
        <w:sz w:val="22"/>
      </w:rPr>
    </w:pPr>
    <w:r w:rsidRPr="00D97068">
      <w:rPr>
        <w:rFonts w:ascii="Arial" w:hAnsi="Arial"/>
        <w:b/>
        <w:noProof/>
        <w:color w:val="F79646"/>
        <w:sz w:val="20"/>
      </w:rPr>
      <w:fldChar w:fldCharType="begin"/>
    </w:r>
    <w:r w:rsidR="00AB174A" w:rsidRPr="00D97068">
      <w:rPr>
        <w:rFonts w:ascii="Arial" w:hAnsi="Arial"/>
        <w:b/>
        <w:noProof/>
        <w:color w:val="F79646"/>
        <w:sz w:val="20"/>
      </w:rPr>
      <w:instrText xml:space="preserve"> FILENAME </w:instrText>
    </w:r>
    <w:r w:rsidRPr="00D97068">
      <w:rPr>
        <w:rFonts w:ascii="Arial" w:hAnsi="Arial"/>
        <w:b/>
        <w:noProof/>
        <w:color w:val="F79646"/>
        <w:sz w:val="20"/>
      </w:rPr>
      <w:fldChar w:fldCharType="separate"/>
    </w:r>
    <w:r w:rsidR="008E715E">
      <w:rPr>
        <w:rFonts w:ascii="Arial" w:hAnsi="Arial"/>
        <w:b/>
        <w:noProof/>
        <w:color w:val="F79646"/>
        <w:sz w:val="20"/>
      </w:rPr>
      <w:t>2015.030s - BDempleados - Consultas GROUP BY, HAVING - EJERCICIO, SOLUCION - 004.docx</w:t>
    </w:r>
    <w:r w:rsidRPr="00D97068">
      <w:rPr>
        <w:rFonts w:ascii="Arial" w:hAnsi="Arial"/>
        <w:b/>
        <w:noProof/>
        <w:color w:val="F79646"/>
        <w:sz w:val="20"/>
      </w:rPr>
      <w:fldChar w:fldCharType="end"/>
    </w:r>
    <w:r w:rsidR="00EC3909">
      <w:rPr>
        <w:rFonts w:ascii="Arial" w:hAnsi="Arial"/>
        <w:b/>
        <w:noProof/>
        <w:color w:val="F79646"/>
        <w:sz w:val="20"/>
      </w:rPr>
      <w:tab/>
    </w:r>
    <w:r w:rsidR="00AB174A" w:rsidRPr="00D97068">
      <w:rPr>
        <w:rFonts w:ascii="Arial" w:hAnsi="Arial"/>
        <w:b/>
        <w:noProof/>
        <w:color w:val="F79646"/>
        <w:sz w:val="20"/>
      </w:rPr>
      <w:t xml:space="preserve">Fecha de impresión </w:t>
    </w:r>
    <w:r w:rsidRPr="00D97068">
      <w:rPr>
        <w:rFonts w:ascii="Arial" w:hAnsi="Arial"/>
        <w:b/>
        <w:noProof/>
        <w:color w:val="F79646"/>
        <w:sz w:val="20"/>
      </w:rPr>
      <w:fldChar w:fldCharType="begin"/>
    </w:r>
    <w:r w:rsidR="00AB174A" w:rsidRPr="00D97068">
      <w:rPr>
        <w:rFonts w:ascii="Arial" w:hAnsi="Arial"/>
        <w:b/>
        <w:noProof/>
        <w:color w:val="F79646"/>
        <w:sz w:val="20"/>
      </w:rPr>
      <w:instrText xml:space="preserve"> PRINTDATE \@ "dd/MM/yyyy h:mm am/pm" </w:instrText>
    </w:r>
    <w:r w:rsidRPr="00D97068">
      <w:rPr>
        <w:rFonts w:ascii="Arial" w:hAnsi="Arial"/>
        <w:b/>
        <w:noProof/>
        <w:color w:val="F79646"/>
        <w:sz w:val="20"/>
      </w:rPr>
      <w:fldChar w:fldCharType="separate"/>
    </w:r>
    <w:r w:rsidR="008E715E">
      <w:rPr>
        <w:rFonts w:ascii="Arial" w:hAnsi="Arial"/>
        <w:b/>
        <w:noProof/>
        <w:color w:val="F79646"/>
        <w:sz w:val="20"/>
      </w:rPr>
      <w:t xml:space="preserve">02/02/2017 9:32 </w:t>
    </w:r>
    <w:r w:rsidRPr="00D97068">
      <w:rPr>
        <w:color w:val="F79646"/>
        <w:sz w:val="22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54EDB1" w14:textId="77777777" w:rsidR="00AB174A" w:rsidRDefault="00486CC5" w:rsidP="005857BA">
    <w:pPr>
      <w:pStyle w:val="Encabezado"/>
    </w:pPr>
    <w:r>
      <w:fldChar w:fldCharType="begin"/>
    </w:r>
    <w:r w:rsidR="00041B55">
      <w:instrText xml:space="preserve"> FILENAME </w:instrText>
    </w:r>
    <w:r>
      <w:fldChar w:fldCharType="separate"/>
    </w:r>
    <w:r w:rsidR="008E715E">
      <w:rPr>
        <w:noProof/>
      </w:rPr>
      <w:t>2015.030s - BDempleados - Consultas GROUP BY, HAVING - EJERCICIO, SOLUCION - 004.docx</w:t>
    </w:r>
    <w:r>
      <w:rPr>
        <w:noProof/>
      </w:rPr>
      <w:fldChar w:fldCharType="end"/>
    </w:r>
    <w:r w:rsidR="00AB174A">
      <w:tab/>
      <w:t xml:space="preserve">Fecha de impresión </w:t>
    </w:r>
    <w:r>
      <w:fldChar w:fldCharType="begin"/>
    </w:r>
    <w:r w:rsidR="00041B55">
      <w:instrText xml:space="preserve"> PRINTDATE </w:instrText>
    </w:r>
    <w:r>
      <w:fldChar w:fldCharType="separate"/>
    </w:r>
    <w:r w:rsidR="008E715E">
      <w:rPr>
        <w:noProof/>
      </w:rPr>
      <w:t>02/02/2017 9:32:00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92A4097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A761CE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AB6C30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E761DF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1D41CE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3FCBB0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D34B80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ACC0A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FC69B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F00DC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998467E"/>
    <w:multiLevelType w:val="hybridMultilevel"/>
    <w:tmpl w:val="5BD6BEA4"/>
    <w:lvl w:ilvl="0" w:tplc="E7C65968">
      <w:start w:val="1"/>
      <w:numFmt w:val="decimal"/>
      <w:pStyle w:val="Lista6"/>
      <w:lvlText w:val="%1."/>
      <w:lvlJc w:val="left"/>
      <w:pPr>
        <w:ind w:left="2413" w:hanging="360"/>
      </w:pPr>
      <w:rPr>
        <w:rFonts w:hint="default"/>
        <w:b/>
        <w:i w:val="0"/>
        <w:color w:val="E36C0A"/>
      </w:rPr>
    </w:lvl>
    <w:lvl w:ilvl="1" w:tplc="0C0A0019" w:tentative="1">
      <w:start w:val="1"/>
      <w:numFmt w:val="lowerLetter"/>
      <w:lvlText w:val="%2."/>
      <w:lvlJc w:val="left"/>
      <w:pPr>
        <w:ind w:left="3493" w:hanging="360"/>
      </w:pPr>
    </w:lvl>
    <w:lvl w:ilvl="2" w:tplc="0C0A001B" w:tentative="1">
      <w:start w:val="1"/>
      <w:numFmt w:val="lowerRoman"/>
      <w:lvlText w:val="%3."/>
      <w:lvlJc w:val="right"/>
      <w:pPr>
        <w:ind w:left="4213" w:hanging="180"/>
      </w:pPr>
    </w:lvl>
    <w:lvl w:ilvl="3" w:tplc="0C0A000F" w:tentative="1">
      <w:start w:val="1"/>
      <w:numFmt w:val="decimal"/>
      <w:lvlText w:val="%4."/>
      <w:lvlJc w:val="left"/>
      <w:pPr>
        <w:ind w:left="4933" w:hanging="360"/>
      </w:pPr>
    </w:lvl>
    <w:lvl w:ilvl="4" w:tplc="0C0A0019" w:tentative="1">
      <w:start w:val="1"/>
      <w:numFmt w:val="lowerLetter"/>
      <w:lvlText w:val="%5."/>
      <w:lvlJc w:val="left"/>
      <w:pPr>
        <w:ind w:left="5653" w:hanging="360"/>
      </w:pPr>
    </w:lvl>
    <w:lvl w:ilvl="5" w:tplc="0C0A001B" w:tentative="1">
      <w:start w:val="1"/>
      <w:numFmt w:val="lowerRoman"/>
      <w:lvlText w:val="%6."/>
      <w:lvlJc w:val="right"/>
      <w:pPr>
        <w:ind w:left="6373" w:hanging="180"/>
      </w:pPr>
    </w:lvl>
    <w:lvl w:ilvl="6" w:tplc="0C0A000F" w:tentative="1">
      <w:start w:val="1"/>
      <w:numFmt w:val="decimal"/>
      <w:lvlText w:val="%7."/>
      <w:lvlJc w:val="left"/>
      <w:pPr>
        <w:ind w:left="7093" w:hanging="360"/>
      </w:pPr>
    </w:lvl>
    <w:lvl w:ilvl="7" w:tplc="0C0A0019" w:tentative="1">
      <w:start w:val="1"/>
      <w:numFmt w:val="lowerLetter"/>
      <w:lvlText w:val="%8."/>
      <w:lvlJc w:val="left"/>
      <w:pPr>
        <w:ind w:left="7813" w:hanging="360"/>
      </w:pPr>
    </w:lvl>
    <w:lvl w:ilvl="8" w:tplc="0C0A001B" w:tentative="1">
      <w:start w:val="1"/>
      <w:numFmt w:val="lowerRoman"/>
      <w:lvlText w:val="%9."/>
      <w:lvlJc w:val="right"/>
      <w:pPr>
        <w:ind w:left="8533" w:hanging="180"/>
      </w:pPr>
    </w:lvl>
  </w:abstractNum>
  <w:abstractNum w:abstractNumId="11" w15:restartNumberingAfterBreak="0">
    <w:nsid w:val="0A05208A"/>
    <w:multiLevelType w:val="multilevel"/>
    <w:tmpl w:val="D430D2EA"/>
    <w:name w:val="num4"/>
    <w:lvl w:ilvl="0">
      <w:start w:val="1"/>
      <w:numFmt w:val="decimal"/>
      <w:pStyle w:val="Ttulo1"/>
      <w:lvlText w:val="%1."/>
      <w:lvlJc w:val="left"/>
      <w:pPr>
        <w:tabs>
          <w:tab w:val="num" w:pos="907"/>
        </w:tabs>
        <w:ind w:left="907" w:hanging="907"/>
      </w:pPr>
      <w:rPr>
        <w:rFonts w:ascii="Arial" w:hAnsi="Arial" w:hint="default"/>
        <w:b/>
        <w:i w:val="0"/>
        <w:color w:val="FF9900"/>
      </w:rPr>
    </w:lvl>
    <w:lvl w:ilvl="1">
      <w:start w:val="1"/>
      <w:numFmt w:val="decimal"/>
      <w:pStyle w:val="Ttulo2"/>
      <w:lvlText w:val="%1.%2"/>
      <w:lvlJc w:val="left"/>
      <w:pPr>
        <w:tabs>
          <w:tab w:val="num" w:pos="907"/>
        </w:tabs>
        <w:ind w:left="907" w:hanging="907"/>
      </w:pPr>
      <w:rPr>
        <w:rFonts w:ascii="Arial" w:hAnsi="Arial" w:hint="default"/>
        <w:b/>
        <w:i w:val="0"/>
        <w:color w:val="FF990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907"/>
        </w:tabs>
        <w:ind w:left="907" w:hanging="907"/>
      </w:pPr>
      <w:rPr>
        <w:rFonts w:ascii="Arial" w:hAnsi="Arial" w:hint="default"/>
        <w:b/>
        <w:i w:val="0"/>
        <w:color w:val="FF9900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907"/>
        </w:tabs>
        <w:ind w:left="907" w:hanging="907"/>
      </w:pPr>
      <w:rPr>
        <w:rFonts w:ascii="Arial" w:hAnsi="Arial" w:hint="default"/>
        <w:b/>
        <w:i w:val="0"/>
        <w:color w:val="FF9900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2005"/>
        </w:tabs>
        <w:ind w:left="2005" w:hanging="2232"/>
      </w:pPr>
      <w:rPr>
        <w:rFonts w:hint="default"/>
        <w:color w:val="F79646"/>
      </w:rPr>
    </w:lvl>
    <w:lvl w:ilvl="5">
      <w:start w:val="1"/>
      <w:numFmt w:val="decimal"/>
      <w:pStyle w:val="Ttulo6"/>
      <w:lvlText w:val="%1.%2.%3.%4.%5.%6."/>
      <w:lvlJc w:val="left"/>
      <w:pPr>
        <w:tabs>
          <w:tab w:val="num" w:pos="1213"/>
        </w:tabs>
        <w:ind w:left="-227" w:firstLine="0"/>
      </w:pPr>
      <w:rPr>
        <w:rFonts w:hint="default"/>
        <w:b/>
        <w:color w:val="F79646"/>
      </w:rPr>
    </w:lvl>
    <w:lvl w:ilvl="6">
      <w:start w:val="1"/>
      <w:numFmt w:val="decimal"/>
      <w:pStyle w:val="Ttulo7"/>
      <w:lvlText w:val="%1.%2.%3.%4.%5.%6.%7."/>
      <w:lvlJc w:val="left"/>
      <w:pPr>
        <w:tabs>
          <w:tab w:val="num" w:pos="3373"/>
        </w:tabs>
        <w:ind w:left="3013" w:hanging="1080"/>
      </w:pPr>
      <w:rPr>
        <w:rFonts w:hint="default"/>
        <w:color w:val="F79646"/>
      </w:rPr>
    </w:lvl>
    <w:lvl w:ilvl="7">
      <w:start w:val="1"/>
      <w:numFmt w:val="decimal"/>
      <w:lvlText w:val="%1.%2.%3.%4.%5.%6.%7.%8."/>
      <w:lvlJc w:val="left"/>
      <w:pPr>
        <w:tabs>
          <w:tab w:val="num" w:pos="3733"/>
        </w:tabs>
        <w:ind w:left="351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453"/>
        </w:tabs>
        <w:ind w:left="4093" w:hanging="1440"/>
      </w:pPr>
      <w:rPr>
        <w:rFonts w:hint="default"/>
      </w:rPr>
    </w:lvl>
  </w:abstractNum>
  <w:abstractNum w:abstractNumId="12" w15:restartNumberingAfterBreak="0">
    <w:nsid w:val="158413A7"/>
    <w:multiLevelType w:val="hybridMultilevel"/>
    <w:tmpl w:val="89C488D2"/>
    <w:lvl w:ilvl="0" w:tplc="DDB4BC04">
      <w:start w:val="1"/>
      <w:numFmt w:val="decimal"/>
      <w:pStyle w:val="Lista8"/>
      <w:lvlText w:val="%1)"/>
      <w:lvlJc w:val="left"/>
      <w:pPr>
        <w:ind w:left="2838" w:hanging="360"/>
      </w:pPr>
      <w:rPr>
        <w:rFonts w:hint="default"/>
        <w:b/>
        <w:i w:val="0"/>
        <w:color w:val="E36C0A"/>
      </w:rPr>
    </w:lvl>
    <w:lvl w:ilvl="1" w:tplc="0C0A0019" w:tentative="1">
      <w:start w:val="1"/>
      <w:numFmt w:val="lowerLetter"/>
      <w:lvlText w:val="%2."/>
      <w:lvlJc w:val="left"/>
      <w:pPr>
        <w:ind w:left="3918" w:hanging="360"/>
      </w:pPr>
    </w:lvl>
    <w:lvl w:ilvl="2" w:tplc="0C0A001B" w:tentative="1">
      <w:start w:val="1"/>
      <w:numFmt w:val="lowerRoman"/>
      <w:lvlText w:val="%3."/>
      <w:lvlJc w:val="right"/>
      <w:pPr>
        <w:ind w:left="4638" w:hanging="180"/>
      </w:pPr>
    </w:lvl>
    <w:lvl w:ilvl="3" w:tplc="0C0A000F" w:tentative="1">
      <w:start w:val="1"/>
      <w:numFmt w:val="decimal"/>
      <w:lvlText w:val="%4."/>
      <w:lvlJc w:val="left"/>
      <w:pPr>
        <w:ind w:left="5358" w:hanging="360"/>
      </w:pPr>
    </w:lvl>
    <w:lvl w:ilvl="4" w:tplc="0C0A0019" w:tentative="1">
      <w:start w:val="1"/>
      <w:numFmt w:val="lowerLetter"/>
      <w:lvlText w:val="%5."/>
      <w:lvlJc w:val="left"/>
      <w:pPr>
        <w:ind w:left="6078" w:hanging="360"/>
      </w:pPr>
    </w:lvl>
    <w:lvl w:ilvl="5" w:tplc="0C0A001B" w:tentative="1">
      <w:start w:val="1"/>
      <w:numFmt w:val="lowerRoman"/>
      <w:lvlText w:val="%6."/>
      <w:lvlJc w:val="right"/>
      <w:pPr>
        <w:ind w:left="6798" w:hanging="180"/>
      </w:pPr>
    </w:lvl>
    <w:lvl w:ilvl="6" w:tplc="0C0A000F" w:tentative="1">
      <w:start w:val="1"/>
      <w:numFmt w:val="decimal"/>
      <w:lvlText w:val="%7."/>
      <w:lvlJc w:val="left"/>
      <w:pPr>
        <w:ind w:left="7518" w:hanging="360"/>
      </w:pPr>
    </w:lvl>
    <w:lvl w:ilvl="7" w:tplc="0C0A0019" w:tentative="1">
      <w:start w:val="1"/>
      <w:numFmt w:val="lowerLetter"/>
      <w:lvlText w:val="%8."/>
      <w:lvlJc w:val="left"/>
      <w:pPr>
        <w:ind w:left="8238" w:hanging="360"/>
      </w:pPr>
    </w:lvl>
    <w:lvl w:ilvl="8" w:tplc="0C0A001B" w:tentative="1">
      <w:start w:val="1"/>
      <w:numFmt w:val="lowerRoman"/>
      <w:lvlText w:val="%9."/>
      <w:lvlJc w:val="right"/>
      <w:pPr>
        <w:ind w:left="8958" w:hanging="180"/>
      </w:pPr>
    </w:lvl>
  </w:abstractNum>
  <w:abstractNum w:abstractNumId="13" w15:restartNumberingAfterBreak="0">
    <w:nsid w:val="28F5691C"/>
    <w:multiLevelType w:val="hybridMultilevel"/>
    <w:tmpl w:val="429A6B14"/>
    <w:lvl w:ilvl="0" w:tplc="54FE1DDE">
      <w:start w:val="1"/>
      <w:numFmt w:val="bullet"/>
      <w:pStyle w:val="Lista7"/>
      <w:lvlText w:val=""/>
      <w:lvlJc w:val="left"/>
      <w:pPr>
        <w:ind w:left="3198" w:hanging="360"/>
      </w:pPr>
      <w:rPr>
        <w:rFonts w:ascii="Wingdings" w:hAnsi="Wingdings" w:hint="default"/>
        <w:color w:val="E36C0A"/>
      </w:rPr>
    </w:lvl>
    <w:lvl w:ilvl="1" w:tplc="0C0A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1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3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958" w:hanging="360"/>
      </w:pPr>
      <w:rPr>
        <w:rFonts w:ascii="Wingdings" w:hAnsi="Wingdings" w:hint="default"/>
      </w:rPr>
    </w:lvl>
  </w:abstractNum>
  <w:abstractNum w:abstractNumId="14" w15:restartNumberingAfterBreak="0">
    <w:nsid w:val="2E687A70"/>
    <w:multiLevelType w:val="hybridMultilevel"/>
    <w:tmpl w:val="BC26902C"/>
    <w:lvl w:ilvl="0" w:tplc="0BA04998">
      <w:start w:val="1"/>
      <w:numFmt w:val="decimal"/>
      <w:pStyle w:val="Lista0"/>
      <w:lvlText w:val="%1)"/>
      <w:lvlJc w:val="left"/>
      <w:pPr>
        <w:ind w:left="1137" w:hanging="360"/>
      </w:pPr>
      <w:rPr>
        <w:rFonts w:hint="default"/>
        <w:b/>
        <w:i w:val="0"/>
        <w:color w:val="E36C0A"/>
      </w:rPr>
    </w:lvl>
    <w:lvl w:ilvl="1" w:tplc="0C0A0019" w:tentative="1">
      <w:start w:val="1"/>
      <w:numFmt w:val="lowerLetter"/>
      <w:lvlText w:val="%2."/>
      <w:lvlJc w:val="left"/>
      <w:pPr>
        <w:ind w:left="2214" w:hanging="360"/>
      </w:pPr>
    </w:lvl>
    <w:lvl w:ilvl="2" w:tplc="0C0A001B" w:tentative="1">
      <w:start w:val="1"/>
      <w:numFmt w:val="lowerRoman"/>
      <w:lvlText w:val="%3."/>
      <w:lvlJc w:val="right"/>
      <w:pPr>
        <w:ind w:left="2934" w:hanging="180"/>
      </w:pPr>
    </w:lvl>
    <w:lvl w:ilvl="3" w:tplc="0C0A000F" w:tentative="1">
      <w:start w:val="1"/>
      <w:numFmt w:val="decimal"/>
      <w:lvlText w:val="%4."/>
      <w:lvlJc w:val="left"/>
      <w:pPr>
        <w:ind w:left="3654" w:hanging="360"/>
      </w:pPr>
    </w:lvl>
    <w:lvl w:ilvl="4" w:tplc="0C0A0019" w:tentative="1">
      <w:start w:val="1"/>
      <w:numFmt w:val="lowerLetter"/>
      <w:lvlText w:val="%5."/>
      <w:lvlJc w:val="left"/>
      <w:pPr>
        <w:ind w:left="4374" w:hanging="360"/>
      </w:pPr>
    </w:lvl>
    <w:lvl w:ilvl="5" w:tplc="0C0A001B" w:tentative="1">
      <w:start w:val="1"/>
      <w:numFmt w:val="lowerRoman"/>
      <w:lvlText w:val="%6."/>
      <w:lvlJc w:val="right"/>
      <w:pPr>
        <w:ind w:left="5094" w:hanging="180"/>
      </w:pPr>
    </w:lvl>
    <w:lvl w:ilvl="6" w:tplc="0C0A000F" w:tentative="1">
      <w:start w:val="1"/>
      <w:numFmt w:val="decimal"/>
      <w:lvlText w:val="%7."/>
      <w:lvlJc w:val="left"/>
      <w:pPr>
        <w:ind w:left="5814" w:hanging="360"/>
      </w:pPr>
    </w:lvl>
    <w:lvl w:ilvl="7" w:tplc="0C0A0019" w:tentative="1">
      <w:start w:val="1"/>
      <w:numFmt w:val="lowerLetter"/>
      <w:lvlText w:val="%8."/>
      <w:lvlJc w:val="left"/>
      <w:pPr>
        <w:ind w:left="6534" w:hanging="360"/>
      </w:pPr>
    </w:lvl>
    <w:lvl w:ilvl="8" w:tplc="0C0A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5" w15:restartNumberingAfterBreak="0">
    <w:nsid w:val="4EB949F4"/>
    <w:multiLevelType w:val="hybridMultilevel"/>
    <w:tmpl w:val="BD5E50BC"/>
    <w:lvl w:ilvl="0" w:tplc="4B520FEE">
      <w:start w:val="1"/>
      <w:numFmt w:val="bullet"/>
      <w:pStyle w:val="Lista0b"/>
      <w:lvlText w:val=""/>
      <w:lvlJc w:val="left"/>
      <w:pPr>
        <w:ind w:left="1497" w:hanging="360"/>
      </w:pPr>
      <w:rPr>
        <w:rFonts w:ascii="Wingdings" w:hAnsi="Wingdings" w:hint="default"/>
        <w:color w:val="E36C0A"/>
      </w:rPr>
    </w:lvl>
    <w:lvl w:ilvl="1" w:tplc="0C0A0003" w:tentative="1">
      <w:start w:val="1"/>
      <w:numFmt w:val="bullet"/>
      <w:lvlText w:val="o"/>
      <w:lvlJc w:val="left"/>
      <w:pPr>
        <w:ind w:left="221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3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5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7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9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1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3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57" w:hanging="360"/>
      </w:pPr>
      <w:rPr>
        <w:rFonts w:ascii="Wingdings" w:hAnsi="Wingdings" w:hint="default"/>
      </w:rPr>
    </w:lvl>
  </w:abstractNum>
  <w:abstractNum w:abstractNumId="16" w15:restartNumberingAfterBreak="0">
    <w:nsid w:val="59A263DA"/>
    <w:multiLevelType w:val="multilevel"/>
    <w:tmpl w:val="D4E2A458"/>
    <w:styleLink w:val="Vineta"/>
    <w:lvl w:ilvl="0">
      <w:start w:val="1"/>
      <w:numFmt w:val="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  <w:b/>
        <w:color w:val="008000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9F2E7C"/>
    <w:multiLevelType w:val="hybridMultilevel"/>
    <w:tmpl w:val="9F10AAF6"/>
    <w:lvl w:ilvl="0" w:tplc="407EA864">
      <w:start w:val="1"/>
      <w:numFmt w:val="decimal"/>
      <w:pStyle w:val="Lista4"/>
      <w:lvlText w:val="%1)"/>
      <w:lvlJc w:val="left"/>
      <w:pPr>
        <w:ind w:left="2163" w:hanging="360"/>
      </w:pPr>
      <w:rPr>
        <w:rFonts w:hint="default"/>
        <w:b/>
        <w:i w:val="0"/>
        <w:color w:val="E36C0A"/>
      </w:rPr>
    </w:lvl>
    <w:lvl w:ilvl="1" w:tplc="0C0A0019" w:tentative="1">
      <w:start w:val="1"/>
      <w:numFmt w:val="lowerLetter"/>
      <w:lvlText w:val="%2."/>
      <w:lvlJc w:val="left"/>
      <w:pPr>
        <w:ind w:left="3243" w:hanging="360"/>
      </w:pPr>
    </w:lvl>
    <w:lvl w:ilvl="2" w:tplc="0C0A001B" w:tentative="1">
      <w:start w:val="1"/>
      <w:numFmt w:val="lowerRoman"/>
      <w:lvlText w:val="%3."/>
      <w:lvlJc w:val="right"/>
      <w:pPr>
        <w:ind w:left="3963" w:hanging="180"/>
      </w:pPr>
    </w:lvl>
    <w:lvl w:ilvl="3" w:tplc="0C0A000F" w:tentative="1">
      <w:start w:val="1"/>
      <w:numFmt w:val="decimal"/>
      <w:lvlText w:val="%4."/>
      <w:lvlJc w:val="left"/>
      <w:pPr>
        <w:ind w:left="4683" w:hanging="360"/>
      </w:pPr>
    </w:lvl>
    <w:lvl w:ilvl="4" w:tplc="0C0A0019" w:tentative="1">
      <w:start w:val="1"/>
      <w:numFmt w:val="lowerLetter"/>
      <w:lvlText w:val="%5."/>
      <w:lvlJc w:val="left"/>
      <w:pPr>
        <w:ind w:left="5403" w:hanging="360"/>
      </w:pPr>
    </w:lvl>
    <w:lvl w:ilvl="5" w:tplc="0C0A001B" w:tentative="1">
      <w:start w:val="1"/>
      <w:numFmt w:val="lowerRoman"/>
      <w:lvlText w:val="%6."/>
      <w:lvlJc w:val="right"/>
      <w:pPr>
        <w:ind w:left="6123" w:hanging="180"/>
      </w:pPr>
    </w:lvl>
    <w:lvl w:ilvl="6" w:tplc="0C0A000F" w:tentative="1">
      <w:start w:val="1"/>
      <w:numFmt w:val="decimal"/>
      <w:lvlText w:val="%7."/>
      <w:lvlJc w:val="left"/>
      <w:pPr>
        <w:ind w:left="6843" w:hanging="360"/>
      </w:pPr>
    </w:lvl>
    <w:lvl w:ilvl="7" w:tplc="0C0A0019" w:tentative="1">
      <w:start w:val="1"/>
      <w:numFmt w:val="lowerLetter"/>
      <w:lvlText w:val="%8."/>
      <w:lvlJc w:val="left"/>
      <w:pPr>
        <w:ind w:left="7563" w:hanging="360"/>
      </w:pPr>
    </w:lvl>
    <w:lvl w:ilvl="8" w:tplc="0C0A001B" w:tentative="1">
      <w:start w:val="1"/>
      <w:numFmt w:val="lowerRoman"/>
      <w:lvlText w:val="%9."/>
      <w:lvlJc w:val="right"/>
      <w:pPr>
        <w:ind w:left="8283" w:hanging="180"/>
      </w:pPr>
    </w:lvl>
  </w:abstractNum>
  <w:abstractNum w:abstractNumId="18" w15:restartNumberingAfterBreak="0">
    <w:nsid w:val="688458F2"/>
    <w:multiLevelType w:val="hybridMultilevel"/>
    <w:tmpl w:val="B184C466"/>
    <w:lvl w:ilvl="0" w:tplc="50B4899C">
      <w:start w:val="1"/>
      <w:numFmt w:val="decimal"/>
      <w:pStyle w:val="Lista2"/>
      <w:lvlText w:val="%1."/>
      <w:lvlJc w:val="left"/>
      <w:pPr>
        <w:ind w:left="1562" w:hanging="360"/>
      </w:pPr>
      <w:rPr>
        <w:rFonts w:hint="default"/>
        <w:b/>
        <w:i w:val="0"/>
        <w:color w:val="E36C0A"/>
      </w:rPr>
    </w:lvl>
    <w:lvl w:ilvl="1" w:tplc="0C0A0019" w:tentative="1">
      <w:start w:val="1"/>
      <w:numFmt w:val="lowerLetter"/>
      <w:lvlText w:val="%2."/>
      <w:lvlJc w:val="left"/>
      <w:pPr>
        <w:ind w:left="2640" w:hanging="360"/>
      </w:pPr>
    </w:lvl>
    <w:lvl w:ilvl="2" w:tplc="0C0A001B" w:tentative="1">
      <w:start w:val="1"/>
      <w:numFmt w:val="lowerRoman"/>
      <w:lvlText w:val="%3."/>
      <w:lvlJc w:val="right"/>
      <w:pPr>
        <w:ind w:left="3360" w:hanging="180"/>
      </w:pPr>
    </w:lvl>
    <w:lvl w:ilvl="3" w:tplc="0C0A000F" w:tentative="1">
      <w:start w:val="1"/>
      <w:numFmt w:val="decimal"/>
      <w:lvlText w:val="%4."/>
      <w:lvlJc w:val="left"/>
      <w:pPr>
        <w:ind w:left="4080" w:hanging="360"/>
      </w:pPr>
    </w:lvl>
    <w:lvl w:ilvl="4" w:tplc="0C0A0019" w:tentative="1">
      <w:start w:val="1"/>
      <w:numFmt w:val="lowerLetter"/>
      <w:lvlText w:val="%5."/>
      <w:lvlJc w:val="left"/>
      <w:pPr>
        <w:ind w:left="4800" w:hanging="360"/>
      </w:pPr>
    </w:lvl>
    <w:lvl w:ilvl="5" w:tplc="0C0A001B" w:tentative="1">
      <w:start w:val="1"/>
      <w:numFmt w:val="lowerRoman"/>
      <w:lvlText w:val="%6."/>
      <w:lvlJc w:val="right"/>
      <w:pPr>
        <w:ind w:left="5520" w:hanging="180"/>
      </w:pPr>
    </w:lvl>
    <w:lvl w:ilvl="6" w:tplc="0C0A000F" w:tentative="1">
      <w:start w:val="1"/>
      <w:numFmt w:val="decimal"/>
      <w:lvlText w:val="%7."/>
      <w:lvlJc w:val="left"/>
      <w:pPr>
        <w:ind w:left="6240" w:hanging="360"/>
      </w:pPr>
    </w:lvl>
    <w:lvl w:ilvl="7" w:tplc="0C0A0019" w:tentative="1">
      <w:start w:val="1"/>
      <w:numFmt w:val="lowerLetter"/>
      <w:lvlText w:val="%8."/>
      <w:lvlJc w:val="left"/>
      <w:pPr>
        <w:ind w:left="6960" w:hanging="360"/>
      </w:pPr>
    </w:lvl>
    <w:lvl w:ilvl="8" w:tplc="0C0A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19" w15:restartNumberingAfterBreak="0">
    <w:nsid w:val="69826AE4"/>
    <w:multiLevelType w:val="hybridMultilevel"/>
    <w:tmpl w:val="129C34B4"/>
    <w:lvl w:ilvl="0" w:tplc="673E3154">
      <w:start w:val="1"/>
      <w:numFmt w:val="bullet"/>
      <w:lvlText w:val=""/>
      <w:lvlJc w:val="left"/>
      <w:pPr>
        <w:ind w:left="1854" w:hanging="360"/>
      </w:pPr>
      <w:rPr>
        <w:rFonts w:ascii="Wingdings" w:hAnsi="Wingdings" w:hint="default"/>
        <w:b w:val="0"/>
        <w:i w:val="0"/>
        <w:color w:val="E36C0A"/>
      </w:rPr>
    </w:lvl>
    <w:lvl w:ilvl="1" w:tplc="4C1A0A0A">
      <w:start w:val="1"/>
      <w:numFmt w:val="bullet"/>
      <w:pStyle w:val="Lista1"/>
      <w:lvlText w:val=""/>
      <w:lvlJc w:val="left"/>
      <w:pPr>
        <w:ind w:left="1440" w:hanging="360"/>
      </w:pPr>
      <w:rPr>
        <w:rFonts w:ascii="Wingdings" w:hAnsi="Wingdings" w:hint="default"/>
        <w:b/>
        <w:i w:val="0"/>
        <w:color w:val="E36C0A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4E2823"/>
    <w:multiLevelType w:val="hybridMultilevel"/>
    <w:tmpl w:val="19C4FB24"/>
    <w:lvl w:ilvl="0" w:tplc="E5548280">
      <w:start w:val="1"/>
      <w:numFmt w:val="bullet"/>
      <w:pStyle w:val="Lista5"/>
      <w:lvlText w:val=""/>
      <w:lvlJc w:val="left"/>
      <w:pPr>
        <w:ind w:left="2773" w:hanging="360"/>
      </w:pPr>
      <w:rPr>
        <w:rFonts w:ascii="Wingdings" w:hAnsi="Wingdings" w:hint="default"/>
        <w:b/>
        <w:i w:val="0"/>
        <w:color w:val="E36C0A"/>
      </w:rPr>
    </w:lvl>
    <w:lvl w:ilvl="1" w:tplc="0C0A0003" w:tentative="1">
      <w:start w:val="1"/>
      <w:numFmt w:val="bullet"/>
      <w:lvlText w:val="o"/>
      <w:lvlJc w:val="left"/>
      <w:pPr>
        <w:ind w:left="349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21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93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65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37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09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81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533" w:hanging="360"/>
      </w:pPr>
      <w:rPr>
        <w:rFonts w:ascii="Wingdings" w:hAnsi="Wingdings" w:hint="default"/>
      </w:rPr>
    </w:lvl>
  </w:abstractNum>
  <w:abstractNum w:abstractNumId="21" w15:restartNumberingAfterBreak="0">
    <w:nsid w:val="7B3D1F82"/>
    <w:multiLevelType w:val="hybridMultilevel"/>
    <w:tmpl w:val="1D90610E"/>
    <w:lvl w:ilvl="0" w:tplc="5E22CEE8">
      <w:start w:val="1"/>
      <w:numFmt w:val="bullet"/>
      <w:pStyle w:val="Lista3"/>
      <w:lvlText w:val=""/>
      <w:lvlJc w:val="left"/>
      <w:pPr>
        <w:ind w:left="2523" w:hanging="360"/>
      </w:pPr>
      <w:rPr>
        <w:rFonts w:ascii="Wingdings" w:hAnsi="Wingdings" w:hint="default"/>
        <w:color w:val="E36C0A"/>
      </w:rPr>
    </w:lvl>
    <w:lvl w:ilvl="1" w:tplc="0C0A0003" w:tentative="1">
      <w:start w:val="1"/>
      <w:numFmt w:val="bullet"/>
      <w:lvlText w:val="o"/>
      <w:lvlJc w:val="left"/>
      <w:pPr>
        <w:ind w:left="324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6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8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40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12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4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6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83" w:hanging="360"/>
      </w:pPr>
      <w:rPr>
        <w:rFonts w:ascii="Wingdings" w:hAnsi="Wingdings" w:hint="default"/>
      </w:rPr>
    </w:lvl>
  </w:abstractNum>
  <w:abstractNum w:abstractNumId="22" w15:restartNumberingAfterBreak="0">
    <w:nsid w:val="7C2B4F3F"/>
    <w:multiLevelType w:val="hybridMultilevel"/>
    <w:tmpl w:val="5860CC9E"/>
    <w:lvl w:ilvl="0" w:tplc="57584110">
      <w:start w:val="1"/>
      <w:numFmt w:val="decimal"/>
      <w:pStyle w:val="Lista9"/>
      <w:lvlText w:val="%1."/>
      <w:lvlJc w:val="left"/>
      <w:pPr>
        <w:ind w:left="3337" w:hanging="360"/>
      </w:pPr>
      <w:rPr>
        <w:rFonts w:hint="default"/>
        <w:b/>
        <w:i w:val="0"/>
        <w:color w:val="E36C0A"/>
      </w:rPr>
    </w:lvl>
    <w:lvl w:ilvl="1" w:tplc="0C0A0019" w:tentative="1">
      <w:start w:val="1"/>
      <w:numFmt w:val="lowerLetter"/>
      <w:lvlText w:val="%2."/>
      <w:lvlJc w:val="left"/>
      <w:pPr>
        <w:ind w:left="4417" w:hanging="360"/>
      </w:pPr>
    </w:lvl>
    <w:lvl w:ilvl="2" w:tplc="0C0A001B" w:tentative="1">
      <w:start w:val="1"/>
      <w:numFmt w:val="lowerRoman"/>
      <w:lvlText w:val="%3."/>
      <w:lvlJc w:val="right"/>
      <w:pPr>
        <w:ind w:left="5137" w:hanging="180"/>
      </w:pPr>
    </w:lvl>
    <w:lvl w:ilvl="3" w:tplc="0C0A000F" w:tentative="1">
      <w:start w:val="1"/>
      <w:numFmt w:val="decimal"/>
      <w:lvlText w:val="%4."/>
      <w:lvlJc w:val="left"/>
      <w:pPr>
        <w:ind w:left="5857" w:hanging="360"/>
      </w:pPr>
    </w:lvl>
    <w:lvl w:ilvl="4" w:tplc="0C0A0019" w:tentative="1">
      <w:start w:val="1"/>
      <w:numFmt w:val="lowerLetter"/>
      <w:lvlText w:val="%5."/>
      <w:lvlJc w:val="left"/>
      <w:pPr>
        <w:ind w:left="6577" w:hanging="360"/>
      </w:pPr>
    </w:lvl>
    <w:lvl w:ilvl="5" w:tplc="0C0A001B" w:tentative="1">
      <w:start w:val="1"/>
      <w:numFmt w:val="lowerRoman"/>
      <w:lvlText w:val="%6."/>
      <w:lvlJc w:val="right"/>
      <w:pPr>
        <w:ind w:left="7297" w:hanging="180"/>
      </w:pPr>
    </w:lvl>
    <w:lvl w:ilvl="6" w:tplc="0C0A000F" w:tentative="1">
      <w:start w:val="1"/>
      <w:numFmt w:val="decimal"/>
      <w:lvlText w:val="%7."/>
      <w:lvlJc w:val="left"/>
      <w:pPr>
        <w:ind w:left="8017" w:hanging="360"/>
      </w:pPr>
    </w:lvl>
    <w:lvl w:ilvl="7" w:tplc="0C0A0019" w:tentative="1">
      <w:start w:val="1"/>
      <w:numFmt w:val="lowerLetter"/>
      <w:lvlText w:val="%8."/>
      <w:lvlJc w:val="left"/>
      <w:pPr>
        <w:ind w:left="8737" w:hanging="360"/>
      </w:pPr>
    </w:lvl>
    <w:lvl w:ilvl="8" w:tplc="0C0A001B" w:tentative="1">
      <w:start w:val="1"/>
      <w:numFmt w:val="lowerRoman"/>
      <w:lvlText w:val="%9."/>
      <w:lvlJc w:val="right"/>
      <w:pPr>
        <w:ind w:left="9457" w:hanging="180"/>
      </w:pPr>
    </w:lvl>
  </w:abstractNum>
  <w:abstractNum w:abstractNumId="23" w15:restartNumberingAfterBreak="0">
    <w:nsid w:val="7DEF7ABE"/>
    <w:multiLevelType w:val="multilevel"/>
    <w:tmpl w:val="66D6A2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79646"/>
      </w:rPr>
    </w:lvl>
    <w:lvl w:ilvl="1">
      <w:start w:val="1"/>
      <w:numFmt w:val="decimal"/>
      <w:suff w:val="space"/>
      <w:lvlText w:val="%1.%2"/>
      <w:lvlJc w:val="left"/>
      <w:pPr>
        <w:ind w:left="454" w:hanging="454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531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2268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2268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2835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2304"/>
        </w:tabs>
        <w:ind w:left="2304" w:hanging="1584"/>
      </w:pPr>
      <w:rPr>
        <w:rFonts w:hint="default"/>
      </w:rPr>
    </w:lvl>
  </w:abstractNum>
  <w:num w:numId="1" w16cid:durableId="2087335829">
    <w:abstractNumId w:val="23"/>
  </w:num>
  <w:num w:numId="2" w16cid:durableId="542520522">
    <w:abstractNumId w:val="16"/>
  </w:num>
  <w:num w:numId="3" w16cid:durableId="68122011">
    <w:abstractNumId w:val="11"/>
  </w:num>
  <w:num w:numId="4" w16cid:durableId="1506287286">
    <w:abstractNumId w:val="19"/>
  </w:num>
  <w:num w:numId="5" w16cid:durableId="411196960">
    <w:abstractNumId w:val="14"/>
  </w:num>
  <w:num w:numId="6" w16cid:durableId="2122534617">
    <w:abstractNumId w:val="18"/>
  </w:num>
  <w:num w:numId="7" w16cid:durableId="68501968">
    <w:abstractNumId w:val="17"/>
  </w:num>
  <w:num w:numId="8" w16cid:durableId="1569922949">
    <w:abstractNumId w:val="10"/>
  </w:num>
  <w:num w:numId="9" w16cid:durableId="1399745429">
    <w:abstractNumId w:val="12"/>
  </w:num>
  <w:num w:numId="10" w16cid:durableId="2097508044">
    <w:abstractNumId w:val="22"/>
  </w:num>
  <w:num w:numId="11" w16cid:durableId="2127308785">
    <w:abstractNumId w:val="21"/>
  </w:num>
  <w:num w:numId="12" w16cid:durableId="1467161513">
    <w:abstractNumId w:val="20"/>
  </w:num>
  <w:num w:numId="13" w16cid:durableId="448210658">
    <w:abstractNumId w:val="13"/>
  </w:num>
  <w:num w:numId="14" w16cid:durableId="1769806730">
    <w:abstractNumId w:val="15"/>
  </w:num>
  <w:num w:numId="15" w16cid:durableId="298733869">
    <w:abstractNumId w:val="8"/>
  </w:num>
  <w:num w:numId="16" w16cid:durableId="657075840">
    <w:abstractNumId w:val="3"/>
  </w:num>
  <w:num w:numId="17" w16cid:durableId="474681315">
    <w:abstractNumId w:val="2"/>
  </w:num>
  <w:num w:numId="18" w16cid:durableId="734398373">
    <w:abstractNumId w:val="1"/>
  </w:num>
  <w:num w:numId="19" w16cid:durableId="561064869">
    <w:abstractNumId w:val="0"/>
  </w:num>
  <w:num w:numId="20" w16cid:durableId="1047872506">
    <w:abstractNumId w:val="9"/>
  </w:num>
  <w:num w:numId="21" w16cid:durableId="768157502">
    <w:abstractNumId w:val="7"/>
  </w:num>
  <w:num w:numId="22" w16cid:durableId="1747804329">
    <w:abstractNumId w:val="6"/>
  </w:num>
  <w:num w:numId="23" w16cid:durableId="1461726674">
    <w:abstractNumId w:val="5"/>
  </w:num>
  <w:num w:numId="24" w16cid:durableId="88091047">
    <w:abstractNumId w:val="4"/>
  </w:num>
  <w:num w:numId="25" w16cid:durableId="1231425125">
    <w:abstractNumId w:val="18"/>
    <w:lvlOverride w:ilvl="0">
      <w:startOverride w:val="1"/>
    </w:lvlOverride>
  </w:num>
  <w:num w:numId="26" w16cid:durableId="125127292">
    <w:abstractNumId w:val="18"/>
    <w:lvlOverride w:ilvl="0">
      <w:startOverride w:val="1"/>
    </w:lvlOverride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0"/>
  <w:embedSystemFonts/>
  <w:activeWritingStyle w:appName="MSWord" w:lang="es-ES" w:vendorID="9" w:dllVersion="512" w:checkStyle="1"/>
  <w:activeWritingStyle w:appName="MSWord" w:lang="es-ES_tradnl" w:vendorID="9" w:dllVersion="512" w:checkStyle="1"/>
  <w:attachedTemplate r:id="rId1"/>
  <w:stylePaneFormatFilter w:val="3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1134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dgnword-docGUID" w:val="{FB5FA287-A021-43AB-A5F2-5013FB5F251E}"/>
    <w:docVar w:name="dgnword-eventsink" w:val="57033600"/>
  </w:docVars>
  <w:rsids>
    <w:rsidRoot w:val="00AA6BD4"/>
    <w:rsid w:val="000023EE"/>
    <w:rsid w:val="000028E8"/>
    <w:rsid w:val="00007481"/>
    <w:rsid w:val="00010AA4"/>
    <w:rsid w:val="00011E43"/>
    <w:rsid w:val="000141A4"/>
    <w:rsid w:val="0001555C"/>
    <w:rsid w:val="0001652C"/>
    <w:rsid w:val="000172ED"/>
    <w:rsid w:val="00023532"/>
    <w:rsid w:val="00032F4C"/>
    <w:rsid w:val="00034F10"/>
    <w:rsid w:val="00041B55"/>
    <w:rsid w:val="00043B8E"/>
    <w:rsid w:val="00047A96"/>
    <w:rsid w:val="000646CE"/>
    <w:rsid w:val="00071C56"/>
    <w:rsid w:val="00075A51"/>
    <w:rsid w:val="00081FE5"/>
    <w:rsid w:val="0008709F"/>
    <w:rsid w:val="00090AAF"/>
    <w:rsid w:val="000970DC"/>
    <w:rsid w:val="000978FA"/>
    <w:rsid w:val="000A0B6E"/>
    <w:rsid w:val="000A4850"/>
    <w:rsid w:val="000A5595"/>
    <w:rsid w:val="000A5D96"/>
    <w:rsid w:val="000A6184"/>
    <w:rsid w:val="000C0FE1"/>
    <w:rsid w:val="000C36D9"/>
    <w:rsid w:val="000C3B5E"/>
    <w:rsid w:val="000C3EBA"/>
    <w:rsid w:val="000C5D18"/>
    <w:rsid w:val="000C74E3"/>
    <w:rsid w:val="000D0816"/>
    <w:rsid w:val="000D71BC"/>
    <w:rsid w:val="000E0ACE"/>
    <w:rsid w:val="000E3B57"/>
    <w:rsid w:val="000E49B4"/>
    <w:rsid w:val="00103E27"/>
    <w:rsid w:val="00105BA8"/>
    <w:rsid w:val="00112B3C"/>
    <w:rsid w:val="00117E57"/>
    <w:rsid w:val="00120C7D"/>
    <w:rsid w:val="001218C5"/>
    <w:rsid w:val="00130C65"/>
    <w:rsid w:val="00134CC7"/>
    <w:rsid w:val="00150CFA"/>
    <w:rsid w:val="00152019"/>
    <w:rsid w:val="00152BF9"/>
    <w:rsid w:val="00157B7E"/>
    <w:rsid w:val="001609B9"/>
    <w:rsid w:val="001655A4"/>
    <w:rsid w:val="001771EA"/>
    <w:rsid w:val="00177BBB"/>
    <w:rsid w:val="00181F66"/>
    <w:rsid w:val="00182742"/>
    <w:rsid w:val="00186BA9"/>
    <w:rsid w:val="001942F4"/>
    <w:rsid w:val="001A15AD"/>
    <w:rsid w:val="001A6237"/>
    <w:rsid w:val="001A6D34"/>
    <w:rsid w:val="001B0CE5"/>
    <w:rsid w:val="001C4D67"/>
    <w:rsid w:val="001D013D"/>
    <w:rsid w:val="001D07F8"/>
    <w:rsid w:val="001D327A"/>
    <w:rsid w:val="001E28D2"/>
    <w:rsid w:val="001E6915"/>
    <w:rsid w:val="002009AE"/>
    <w:rsid w:val="002103E9"/>
    <w:rsid w:val="0021263F"/>
    <w:rsid w:val="00217C0D"/>
    <w:rsid w:val="0022319D"/>
    <w:rsid w:val="0022327A"/>
    <w:rsid w:val="00223917"/>
    <w:rsid w:val="0023015F"/>
    <w:rsid w:val="0023444F"/>
    <w:rsid w:val="00235D62"/>
    <w:rsid w:val="0024034A"/>
    <w:rsid w:val="002436AE"/>
    <w:rsid w:val="0025079C"/>
    <w:rsid w:val="00253CF6"/>
    <w:rsid w:val="00254754"/>
    <w:rsid w:val="00263AB6"/>
    <w:rsid w:val="00264857"/>
    <w:rsid w:val="002655AC"/>
    <w:rsid w:val="00271AFE"/>
    <w:rsid w:val="00271D69"/>
    <w:rsid w:val="0027451C"/>
    <w:rsid w:val="0027685E"/>
    <w:rsid w:val="0028005E"/>
    <w:rsid w:val="0028690D"/>
    <w:rsid w:val="0028706A"/>
    <w:rsid w:val="002915A1"/>
    <w:rsid w:val="00295E1C"/>
    <w:rsid w:val="00296D16"/>
    <w:rsid w:val="002A23DE"/>
    <w:rsid w:val="002A5185"/>
    <w:rsid w:val="002B12FE"/>
    <w:rsid w:val="002B1EEF"/>
    <w:rsid w:val="002B3E00"/>
    <w:rsid w:val="002B4322"/>
    <w:rsid w:val="002F1603"/>
    <w:rsid w:val="002F3C3F"/>
    <w:rsid w:val="002F4BE9"/>
    <w:rsid w:val="00302637"/>
    <w:rsid w:val="003102E1"/>
    <w:rsid w:val="00312825"/>
    <w:rsid w:val="00314C7C"/>
    <w:rsid w:val="0032014D"/>
    <w:rsid w:val="00325FBF"/>
    <w:rsid w:val="00345DE9"/>
    <w:rsid w:val="00346E4E"/>
    <w:rsid w:val="003600AC"/>
    <w:rsid w:val="00363ACB"/>
    <w:rsid w:val="00365950"/>
    <w:rsid w:val="003736E4"/>
    <w:rsid w:val="003779EC"/>
    <w:rsid w:val="00382228"/>
    <w:rsid w:val="00384D6E"/>
    <w:rsid w:val="0039070E"/>
    <w:rsid w:val="003956B9"/>
    <w:rsid w:val="003A0401"/>
    <w:rsid w:val="003A1C5A"/>
    <w:rsid w:val="003E1AF6"/>
    <w:rsid w:val="003F079F"/>
    <w:rsid w:val="003F12C9"/>
    <w:rsid w:val="003F341C"/>
    <w:rsid w:val="003F5BB4"/>
    <w:rsid w:val="00406B55"/>
    <w:rsid w:val="004105C7"/>
    <w:rsid w:val="00410977"/>
    <w:rsid w:val="0041633F"/>
    <w:rsid w:val="00424B49"/>
    <w:rsid w:val="00425657"/>
    <w:rsid w:val="004317A8"/>
    <w:rsid w:val="004414EC"/>
    <w:rsid w:val="004528F4"/>
    <w:rsid w:val="00453362"/>
    <w:rsid w:val="004556EC"/>
    <w:rsid w:val="00470407"/>
    <w:rsid w:val="00470F51"/>
    <w:rsid w:val="00471699"/>
    <w:rsid w:val="00471CD5"/>
    <w:rsid w:val="00473422"/>
    <w:rsid w:val="0048240F"/>
    <w:rsid w:val="0048306F"/>
    <w:rsid w:val="00483B00"/>
    <w:rsid w:val="00486CC5"/>
    <w:rsid w:val="004A5B47"/>
    <w:rsid w:val="004B422C"/>
    <w:rsid w:val="004B4C14"/>
    <w:rsid w:val="004C7EB9"/>
    <w:rsid w:val="004D583D"/>
    <w:rsid w:val="004D7F98"/>
    <w:rsid w:val="004E1DCF"/>
    <w:rsid w:val="004E1F0C"/>
    <w:rsid w:val="004E64B9"/>
    <w:rsid w:val="004F2817"/>
    <w:rsid w:val="004F61D2"/>
    <w:rsid w:val="0051061B"/>
    <w:rsid w:val="005120D5"/>
    <w:rsid w:val="0052230E"/>
    <w:rsid w:val="00522A7A"/>
    <w:rsid w:val="0052445C"/>
    <w:rsid w:val="00525230"/>
    <w:rsid w:val="005273B2"/>
    <w:rsid w:val="00532117"/>
    <w:rsid w:val="005344A4"/>
    <w:rsid w:val="00536BC3"/>
    <w:rsid w:val="00552808"/>
    <w:rsid w:val="005543A6"/>
    <w:rsid w:val="005554F4"/>
    <w:rsid w:val="0055793B"/>
    <w:rsid w:val="00560D7B"/>
    <w:rsid w:val="00561124"/>
    <w:rsid w:val="0056193A"/>
    <w:rsid w:val="00562DF2"/>
    <w:rsid w:val="00564C35"/>
    <w:rsid w:val="0058057C"/>
    <w:rsid w:val="005857BA"/>
    <w:rsid w:val="00587E39"/>
    <w:rsid w:val="00594E9E"/>
    <w:rsid w:val="005959FA"/>
    <w:rsid w:val="005A0D49"/>
    <w:rsid w:val="005A185B"/>
    <w:rsid w:val="005A4CBF"/>
    <w:rsid w:val="005B3DBD"/>
    <w:rsid w:val="005B711F"/>
    <w:rsid w:val="005D2406"/>
    <w:rsid w:val="005F1819"/>
    <w:rsid w:val="005F4478"/>
    <w:rsid w:val="005F76BE"/>
    <w:rsid w:val="00603D03"/>
    <w:rsid w:val="006050E2"/>
    <w:rsid w:val="00620405"/>
    <w:rsid w:val="00622298"/>
    <w:rsid w:val="006312E3"/>
    <w:rsid w:val="00633FCA"/>
    <w:rsid w:val="006409DE"/>
    <w:rsid w:val="00651C40"/>
    <w:rsid w:val="00651E50"/>
    <w:rsid w:val="00656496"/>
    <w:rsid w:val="00664D31"/>
    <w:rsid w:val="00665753"/>
    <w:rsid w:val="00665C40"/>
    <w:rsid w:val="00671AF5"/>
    <w:rsid w:val="006903DC"/>
    <w:rsid w:val="00697969"/>
    <w:rsid w:val="006A7B18"/>
    <w:rsid w:val="006B3E18"/>
    <w:rsid w:val="006B5B21"/>
    <w:rsid w:val="006B5B81"/>
    <w:rsid w:val="006B5DFC"/>
    <w:rsid w:val="006C0A67"/>
    <w:rsid w:val="006D1C19"/>
    <w:rsid w:val="006D244D"/>
    <w:rsid w:val="006E58E7"/>
    <w:rsid w:val="006F18EC"/>
    <w:rsid w:val="006F2D9B"/>
    <w:rsid w:val="006F75BD"/>
    <w:rsid w:val="00703252"/>
    <w:rsid w:val="007034F5"/>
    <w:rsid w:val="00704952"/>
    <w:rsid w:val="00707058"/>
    <w:rsid w:val="007101BA"/>
    <w:rsid w:val="00710613"/>
    <w:rsid w:val="00712643"/>
    <w:rsid w:val="0071583D"/>
    <w:rsid w:val="00717E91"/>
    <w:rsid w:val="00721E20"/>
    <w:rsid w:val="0072481D"/>
    <w:rsid w:val="00743184"/>
    <w:rsid w:val="00757F8A"/>
    <w:rsid w:val="00764ABA"/>
    <w:rsid w:val="00765E71"/>
    <w:rsid w:val="0076675B"/>
    <w:rsid w:val="00782E0C"/>
    <w:rsid w:val="0078365D"/>
    <w:rsid w:val="00786C13"/>
    <w:rsid w:val="007908FC"/>
    <w:rsid w:val="00791535"/>
    <w:rsid w:val="00795657"/>
    <w:rsid w:val="007967B0"/>
    <w:rsid w:val="00796E84"/>
    <w:rsid w:val="007B4845"/>
    <w:rsid w:val="007B62B6"/>
    <w:rsid w:val="007B6C29"/>
    <w:rsid w:val="007C73C7"/>
    <w:rsid w:val="007C75E5"/>
    <w:rsid w:val="007D1CF2"/>
    <w:rsid w:val="007E45BE"/>
    <w:rsid w:val="007E4FA2"/>
    <w:rsid w:val="007E6F7B"/>
    <w:rsid w:val="007E72AF"/>
    <w:rsid w:val="007F245C"/>
    <w:rsid w:val="007F64ED"/>
    <w:rsid w:val="007F6A2C"/>
    <w:rsid w:val="00810095"/>
    <w:rsid w:val="00813642"/>
    <w:rsid w:val="008217AE"/>
    <w:rsid w:val="00825637"/>
    <w:rsid w:val="0082760C"/>
    <w:rsid w:val="0083042D"/>
    <w:rsid w:val="00833CD1"/>
    <w:rsid w:val="00834A75"/>
    <w:rsid w:val="008355F0"/>
    <w:rsid w:val="00845B1C"/>
    <w:rsid w:val="00857057"/>
    <w:rsid w:val="008675EA"/>
    <w:rsid w:val="00872E89"/>
    <w:rsid w:val="00873EF4"/>
    <w:rsid w:val="00874206"/>
    <w:rsid w:val="008750BA"/>
    <w:rsid w:val="00885CF0"/>
    <w:rsid w:val="008B0226"/>
    <w:rsid w:val="008B4FCC"/>
    <w:rsid w:val="008B57B3"/>
    <w:rsid w:val="008C6FDC"/>
    <w:rsid w:val="008D056B"/>
    <w:rsid w:val="008D1C7F"/>
    <w:rsid w:val="008D21F4"/>
    <w:rsid w:val="008D5E69"/>
    <w:rsid w:val="008E15C8"/>
    <w:rsid w:val="008E715E"/>
    <w:rsid w:val="008E758A"/>
    <w:rsid w:val="008F4D0A"/>
    <w:rsid w:val="00900B73"/>
    <w:rsid w:val="00904CD3"/>
    <w:rsid w:val="009073F2"/>
    <w:rsid w:val="009077FC"/>
    <w:rsid w:val="00915AD1"/>
    <w:rsid w:val="00917CC8"/>
    <w:rsid w:val="00921C34"/>
    <w:rsid w:val="00930168"/>
    <w:rsid w:val="009304B4"/>
    <w:rsid w:val="009334FC"/>
    <w:rsid w:val="00940046"/>
    <w:rsid w:val="0095431E"/>
    <w:rsid w:val="00956994"/>
    <w:rsid w:val="0095706B"/>
    <w:rsid w:val="009610CD"/>
    <w:rsid w:val="00962802"/>
    <w:rsid w:val="00965D5B"/>
    <w:rsid w:val="00970269"/>
    <w:rsid w:val="0097272D"/>
    <w:rsid w:val="00973700"/>
    <w:rsid w:val="00973B2D"/>
    <w:rsid w:val="0097726E"/>
    <w:rsid w:val="009777C3"/>
    <w:rsid w:val="0099238E"/>
    <w:rsid w:val="0099350D"/>
    <w:rsid w:val="009A225E"/>
    <w:rsid w:val="009A6336"/>
    <w:rsid w:val="009B25A9"/>
    <w:rsid w:val="009B285A"/>
    <w:rsid w:val="009C2738"/>
    <w:rsid w:val="009C5B5E"/>
    <w:rsid w:val="009D19A0"/>
    <w:rsid w:val="009D1D03"/>
    <w:rsid w:val="009D4A43"/>
    <w:rsid w:val="009D6419"/>
    <w:rsid w:val="009E6A4B"/>
    <w:rsid w:val="009E733E"/>
    <w:rsid w:val="009F3F0F"/>
    <w:rsid w:val="009F5A1E"/>
    <w:rsid w:val="009F7168"/>
    <w:rsid w:val="009F7B2C"/>
    <w:rsid w:val="00A01C54"/>
    <w:rsid w:val="00A124F5"/>
    <w:rsid w:val="00A23934"/>
    <w:rsid w:val="00A27374"/>
    <w:rsid w:val="00A3569E"/>
    <w:rsid w:val="00A379F6"/>
    <w:rsid w:val="00A40163"/>
    <w:rsid w:val="00A439D6"/>
    <w:rsid w:val="00A454C4"/>
    <w:rsid w:val="00A458DA"/>
    <w:rsid w:val="00A47DB6"/>
    <w:rsid w:val="00A5715E"/>
    <w:rsid w:val="00A6580B"/>
    <w:rsid w:val="00A729F7"/>
    <w:rsid w:val="00A72E2F"/>
    <w:rsid w:val="00A922EE"/>
    <w:rsid w:val="00A94BB7"/>
    <w:rsid w:val="00AA0DEF"/>
    <w:rsid w:val="00AA1117"/>
    <w:rsid w:val="00AA6BD4"/>
    <w:rsid w:val="00AB00A6"/>
    <w:rsid w:val="00AB174A"/>
    <w:rsid w:val="00AC1EB6"/>
    <w:rsid w:val="00AC5E8D"/>
    <w:rsid w:val="00AD1F0F"/>
    <w:rsid w:val="00AE1EAE"/>
    <w:rsid w:val="00AE7FC5"/>
    <w:rsid w:val="00AF60C3"/>
    <w:rsid w:val="00B013A3"/>
    <w:rsid w:val="00B106B3"/>
    <w:rsid w:val="00B14EA6"/>
    <w:rsid w:val="00B16ADB"/>
    <w:rsid w:val="00B258CB"/>
    <w:rsid w:val="00B275FF"/>
    <w:rsid w:val="00B4580A"/>
    <w:rsid w:val="00B55E30"/>
    <w:rsid w:val="00B60915"/>
    <w:rsid w:val="00B618E8"/>
    <w:rsid w:val="00B63CB9"/>
    <w:rsid w:val="00B75320"/>
    <w:rsid w:val="00B81C97"/>
    <w:rsid w:val="00B957A9"/>
    <w:rsid w:val="00B97DF7"/>
    <w:rsid w:val="00BA0BB3"/>
    <w:rsid w:val="00BB3B1A"/>
    <w:rsid w:val="00BC0DB5"/>
    <w:rsid w:val="00BD0A4A"/>
    <w:rsid w:val="00BD2D7A"/>
    <w:rsid w:val="00BE1DC0"/>
    <w:rsid w:val="00BF5D34"/>
    <w:rsid w:val="00BF7980"/>
    <w:rsid w:val="00C02280"/>
    <w:rsid w:val="00C02FB0"/>
    <w:rsid w:val="00C06432"/>
    <w:rsid w:val="00C06F0B"/>
    <w:rsid w:val="00C07717"/>
    <w:rsid w:val="00C103D4"/>
    <w:rsid w:val="00C3406C"/>
    <w:rsid w:val="00C43EF0"/>
    <w:rsid w:val="00C5372D"/>
    <w:rsid w:val="00C6514E"/>
    <w:rsid w:val="00C702BD"/>
    <w:rsid w:val="00C85BFF"/>
    <w:rsid w:val="00C8750B"/>
    <w:rsid w:val="00C902BD"/>
    <w:rsid w:val="00C90AA2"/>
    <w:rsid w:val="00C934EB"/>
    <w:rsid w:val="00C93DF9"/>
    <w:rsid w:val="00C96CBF"/>
    <w:rsid w:val="00CA5D22"/>
    <w:rsid w:val="00CA7DEE"/>
    <w:rsid w:val="00CB50AF"/>
    <w:rsid w:val="00CC3DA8"/>
    <w:rsid w:val="00CC418B"/>
    <w:rsid w:val="00CC7A55"/>
    <w:rsid w:val="00CE193D"/>
    <w:rsid w:val="00CE6FA1"/>
    <w:rsid w:val="00CF1DF5"/>
    <w:rsid w:val="00CF21F9"/>
    <w:rsid w:val="00D01990"/>
    <w:rsid w:val="00D16E1C"/>
    <w:rsid w:val="00D21220"/>
    <w:rsid w:val="00D37887"/>
    <w:rsid w:val="00D44F84"/>
    <w:rsid w:val="00D45B71"/>
    <w:rsid w:val="00D55DEB"/>
    <w:rsid w:val="00D6049A"/>
    <w:rsid w:val="00D62849"/>
    <w:rsid w:val="00D62E5D"/>
    <w:rsid w:val="00D77262"/>
    <w:rsid w:val="00D81378"/>
    <w:rsid w:val="00D85ABE"/>
    <w:rsid w:val="00D86050"/>
    <w:rsid w:val="00D96FAA"/>
    <w:rsid w:val="00D97068"/>
    <w:rsid w:val="00D97FB2"/>
    <w:rsid w:val="00DA2D5B"/>
    <w:rsid w:val="00DA33D0"/>
    <w:rsid w:val="00DA4187"/>
    <w:rsid w:val="00DA7BB5"/>
    <w:rsid w:val="00DB390B"/>
    <w:rsid w:val="00DB5D06"/>
    <w:rsid w:val="00DB728F"/>
    <w:rsid w:val="00DC134E"/>
    <w:rsid w:val="00DC13CE"/>
    <w:rsid w:val="00DC2CD9"/>
    <w:rsid w:val="00DC6373"/>
    <w:rsid w:val="00DD0AF9"/>
    <w:rsid w:val="00DD1776"/>
    <w:rsid w:val="00DD255B"/>
    <w:rsid w:val="00DE1362"/>
    <w:rsid w:val="00DE2AD5"/>
    <w:rsid w:val="00DE55AF"/>
    <w:rsid w:val="00DE6035"/>
    <w:rsid w:val="00DF6F64"/>
    <w:rsid w:val="00DF7E47"/>
    <w:rsid w:val="00E21224"/>
    <w:rsid w:val="00E30637"/>
    <w:rsid w:val="00E44026"/>
    <w:rsid w:val="00E508C1"/>
    <w:rsid w:val="00E608FD"/>
    <w:rsid w:val="00E6580F"/>
    <w:rsid w:val="00E763B4"/>
    <w:rsid w:val="00E8071F"/>
    <w:rsid w:val="00E82AE8"/>
    <w:rsid w:val="00E906B2"/>
    <w:rsid w:val="00E92DF0"/>
    <w:rsid w:val="00E93231"/>
    <w:rsid w:val="00E94DCB"/>
    <w:rsid w:val="00EB2BBA"/>
    <w:rsid w:val="00EB31AA"/>
    <w:rsid w:val="00EB6763"/>
    <w:rsid w:val="00EC3909"/>
    <w:rsid w:val="00EC7912"/>
    <w:rsid w:val="00ED19A5"/>
    <w:rsid w:val="00ED5F59"/>
    <w:rsid w:val="00ED6A6D"/>
    <w:rsid w:val="00ED7B66"/>
    <w:rsid w:val="00EE1028"/>
    <w:rsid w:val="00EE39FB"/>
    <w:rsid w:val="00EE71A5"/>
    <w:rsid w:val="00F101BF"/>
    <w:rsid w:val="00F11482"/>
    <w:rsid w:val="00F11C14"/>
    <w:rsid w:val="00F204B2"/>
    <w:rsid w:val="00F248C1"/>
    <w:rsid w:val="00F24E6A"/>
    <w:rsid w:val="00F24F79"/>
    <w:rsid w:val="00F40016"/>
    <w:rsid w:val="00F411B6"/>
    <w:rsid w:val="00F413F8"/>
    <w:rsid w:val="00F42EEA"/>
    <w:rsid w:val="00F47FB6"/>
    <w:rsid w:val="00F5424C"/>
    <w:rsid w:val="00F618CC"/>
    <w:rsid w:val="00F643ED"/>
    <w:rsid w:val="00F648D7"/>
    <w:rsid w:val="00F653DC"/>
    <w:rsid w:val="00F71AFF"/>
    <w:rsid w:val="00F7409F"/>
    <w:rsid w:val="00F74539"/>
    <w:rsid w:val="00F83290"/>
    <w:rsid w:val="00F8400A"/>
    <w:rsid w:val="00F85D71"/>
    <w:rsid w:val="00F86B9F"/>
    <w:rsid w:val="00FB413F"/>
    <w:rsid w:val="00FC2B97"/>
    <w:rsid w:val="00FC4426"/>
    <w:rsid w:val="00FC5874"/>
    <w:rsid w:val="00FD495C"/>
    <w:rsid w:val="00FE23F3"/>
    <w:rsid w:val="00FE72D0"/>
    <w:rsid w:val="00FF6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56D5EFF"/>
  <w15:docId w15:val="{5A54EE78-3F99-46E9-903D-10B40C7C7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A2D5B"/>
    <w:pPr>
      <w:spacing w:before="60" w:after="60"/>
      <w:ind w:left="1134"/>
      <w:jc w:val="both"/>
    </w:pPr>
    <w:rPr>
      <w:rFonts w:ascii="Garamond" w:hAnsi="Garamond"/>
      <w:sz w:val="24"/>
      <w:szCs w:val="24"/>
    </w:rPr>
  </w:style>
  <w:style w:type="paragraph" w:styleId="Ttulo1">
    <w:name w:val="heading 1"/>
    <w:next w:val="Normal"/>
    <w:qFormat/>
    <w:rsid w:val="00A01C54"/>
    <w:pPr>
      <w:numPr>
        <w:numId w:val="3"/>
      </w:numPr>
      <w:pBdr>
        <w:bottom w:val="single" w:sz="4" w:space="1" w:color="FF9900"/>
      </w:pBdr>
      <w:tabs>
        <w:tab w:val="clear" w:pos="907"/>
        <w:tab w:val="left" w:pos="1276"/>
      </w:tabs>
      <w:spacing w:before="320" w:after="180"/>
      <w:ind w:left="1134" w:hanging="1134"/>
      <w:outlineLvl w:val="0"/>
    </w:pPr>
    <w:rPr>
      <w:rFonts w:ascii="Arial" w:hAnsi="Arial" w:cs="Arial"/>
      <w:b/>
      <w:bCs/>
      <w:color w:val="000080"/>
      <w:sz w:val="40"/>
      <w:szCs w:val="48"/>
    </w:rPr>
  </w:style>
  <w:style w:type="paragraph" w:styleId="Ttulo2">
    <w:name w:val="heading 2"/>
    <w:basedOn w:val="Ttulo1"/>
    <w:next w:val="Normal"/>
    <w:qFormat/>
    <w:rsid w:val="00A01C54"/>
    <w:pPr>
      <w:numPr>
        <w:ilvl w:val="1"/>
      </w:numPr>
      <w:pBdr>
        <w:bottom w:val="none" w:sz="0" w:space="0" w:color="auto"/>
      </w:pBdr>
      <w:tabs>
        <w:tab w:val="clear" w:pos="907"/>
      </w:tabs>
      <w:spacing w:before="240"/>
      <w:ind w:left="1134" w:hanging="1134"/>
      <w:outlineLvl w:val="1"/>
    </w:pPr>
    <w:rPr>
      <w:b w:val="0"/>
      <w:bCs w:val="0"/>
      <w:sz w:val="32"/>
      <w:szCs w:val="36"/>
    </w:rPr>
  </w:style>
  <w:style w:type="paragraph" w:styleId="Ttulo3">
    <w:name w:val="heading 3"/>
    <w:basedOn w:val="Ttulo2"/>
    <w:next w:val="Normal"/>
    <w:link w:val="Ttulo3Car"/>
    <w:qFormat/>
    <w:rsid w:val="00A01C54"/>
    <w:pPr>
      <w:keepNext/>
      <w:numPr>
        <w:ilvl w:val="2"/>
      </w:numPr>
      <w:tabs>
        <w:tab w:val="clear" w:pos="907"/>
      </w:tabs>
      <w:ind w:left="1134" w:hanging="1134"/>
      <w:outlineLvl w:val="2"/>
    </w:pPr>
    <w:rPr>
      <w:b/>
      <w:bCs/>
      <w:sz w:val="28"/>
      <w:szCs w:val="28"/>
    </w:rPr>
  </w:style>
  <w:style w:type="paragraph" w:styleId="Ttulo4">
    <w:name w:val="heading 4"/>
    <w:basedOn w:val="Ttulo3"/>
    <w:next w:val="Normal"/>
    <w:qFormat/>
    <w:rsid w:val="00A01C54"/>
    <w:pPr>
      <w:numPr>
        <w:ilvl w:val="3"/>
      </w:numPr>
      <w:tabs>
        <w:tab w:val="clear" w:pos="907"/>
      </w:tabs>
      <w:ind w:left="1134" w:hanging="1134"/>
      <w:outlineLvl w:val="3"/>
    </w:pPr>
    <w:rPr>
      <w:b w:val="0"/>
      <w:bCs w:val="0"/>
      <w:sz w:val="24"/>
      <w:szCs w:val="22"/>
    </w:rPr>
  </w:style>
  <w:style w:type="paragraph" w:styleId="Ttulo5">
    <w:name w:val="heading 5"/>
    <w:basedOn w:val="Ttulo4"/>
    <w:next w:val="Normal"/>
    <w:qFormat/>
    <w:rsid w:val="00A01C54"/>
    <w:pPr>
      <w:numPr>
        <w:ilvl w:val="4"/>
      </w:numPr>
      <w:tabs>
        <w:tab w:val="clear" w:pos="2005"/>
      </w:tabs>
      <w:ind w:left="1134" w:hanging="1134"/>
      <w:outlineLvl w:val="4"/>
    </w:pPr>
    <w:rPr>
      <w:b/>
      <w:bCs/>
      <w:szCs w:val="24"/>
    </w:rPr>
  </w:style>
  <w:style w:type="paragraph" w:styleId="Ttulo6">
    <w:name w:val="heading 6"/>
    <w:basedOn w:val="Ttulo5"/>
    <w:next w:val="Normal"/>
    <w:qFormat/>
    <w:rsid w:val="0001652C"/>
    <w:pPr>
      <w:numPr>
        <w:ilvl w:val="5"/>
      </w:numPr>
      <w:tabs>
        <w:tab w:val="clear" w:pos="1213"/>
      </w:tabs>
      <w:ind w:left="1134" w:hanging="1134"/>
      <w:outlineLvl w:val="5"/>
    </w:pPr>
    <w:rPr>
      <w:b w:val="0"/>
      <w:bCs w:val="0"/>
      <w:sz w:val="20"/>
    </w:rPr>
  </w:style>
  <w:style w:type="paragraph" w:styleId="Ttulo7">
    <w:name w:val="heading 7"/>
    <w:basedOn w:val="Ttulo6"/>
    <w:next w:val="Normal"/>
    <w:qFormat/>
    <w:rsid w:val="00A01C54"/>
    <w:pPr>
      <w:numPr>
        <w:ilvl w:val="6"/>
      </w:numPr>
      <w:tabs>
        <w:tab w:val="clear" w:pos="1276"/>
        <w:tab w:val="clear" w:pos="3373"/>
        <w:tab w:val="left" w:pos="1560"/>
      </w:tabs>
      <w:ind w:left="1418" w:hanging="1418"/>
      <w:outlineLvl w:val="6"/>
    </w:pPr>
    <w:rPr>
      <w:b/>
      <w:bCs/>
    </w:rPr>
  </w:style>
  <w:style w:type="paragraph" w:styleId="Ttulo8">
    <w:name w:val="heading 8"/>
    <w:basedOn w:val="Normal"/>
    <w:next w:val="Normal"/>
    <w:pPr>
      <w:numPr>
        <w:ilvl w:val="7"/>
        <w:numId w:val="1"/>
      </w:numPr>
      <w:spacing w:before="240" w:line="480" w:lineRule="auto"/>
      <w:outlineLvl w:val="7"/>
    </w:pPr>
    <w:rPr>
      <w:i/>
      <w:iCs/>
    </w:rPr>
  </w:style>
  <w:style w:type="paragraph" w:styleId="Ttulo9">
    <w:name w:val="heading 9"/>
    <w:basedOn w:val="Normal"/>
    <w:next w:val="Normal"/>
    <w:pPr>
      <w:numPr>
        <w:ilvl w:val="8"/>
        <w:numId w:val="1"/>
      </w:numPr>
      <w:spacing w:before="240" w:line="480" w:lineRule="auto"/>
      <w:outlineLvl w:val="8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oto-centrada">
    <w:name w:val="Foto - centrada"/>
    <w:basedOn w:val="Normal"/>
    <w:rsid w:val="00F24F79"/>
    <w:pPr>
      <w:spacing w:before="180" w:after="180"/>
      <w:ind w:left="0"/>
      <w:jc w:val="center"/>
    </w:pPr>
  </w:style>
  <w:style w:type="paragraph" w:customStyle="1" w:styleId="Lista1">
    <w:name w:val="Lista 1"/>
    <w:basedOn w:val="Normal"/>
    <w:rsid w:val="009B25A9"/>
    <w:pPr>
      <w:numPr>
        <w:ilvl w:val="1"/>
        <w:numId w:val="4"/>
      </w:numPr>
      <w:tabs>
        <w:tab w:val="left" w:pos="1769"/>
      </w:tabs>
      <w:ind w:left="1769" w:hanging="567"/>
    </w:pPr>
  </w:style>
  <w:style w:type="paragraph" w:customStyle="1" w:styleId="Piedefoto">
    <w:name w:val="Pie de foto"/>
    <w:basedOn w:val="Normal"/>
    <w:rsid w:val="00A439D6"/>
    <w:pPr>
      <w:spacing w:before="180" w:after="180"/>
      <w:ind w:left="0"/>
      <w:jc w:val="center"/>
    </w:pPr>
    <w:rPr>
      <w:rFonts w:ascii="Times New Roman" w:hAnsi="Times New Roman"/>
      <w:i/>
      <w:sz w:val="22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paragraph" w:customStyle="1" w:styleId="comandoseinstrucciones">
    <w:name w:val="comandos e instrucciones"/>
    <w:link w:val="comandoseinstruccionesCarCar"/>
    <w:rsid w:val="00603D03"/>
    <w:pPr>
      <w:pBdr>
        <w:top w:val="dotted" w:sz="12" w:space="6" w:color="F79646"/>
        <w:left w:val="dotted" w:sz="12" w:space="4" w:color="F79646"/>
        <w:bottom w:val="dotted" w:sz="12" w:space="6" w:color="F79646"/>
        <w:right w:val="dotted" w:sz="12" w:space="4" w:color="F79646"/>
      </w:pBdr>
      <w:shd w:val="clear" w:color="auto" w:fill="F6F6E2"/>
      <w:ind w:left="540" w:hanging="540"/>
    </w:pPr>
    <w:rPr>
      <w:rFonts w:ascii="Courier New" w:hAnsi="Courier New"/>
      <w:sz w:val="18"/>
    </w:rPr>
  </w:style>
  <w:style w:type="character" w:customStyle="1" w:styleId="comandoseinstruccionesCarCar">
    <w:name w:val="comandos e instrucciones Car Car"/>
    <w:basedOn w:val="Fuentedeprrafopredeter"/>
    <w:link w:val="comandoseinstrucciones"/>
    <w:rsid w:val="00603D03"/>
    <w:rPr>
      <w:rFonts w:ascii="Courier New" w:hAnsi="Courier New"/>
      <w:sz w:val="18"/>
      <w:shd w:val="clear" w:color="auto" w:fill="F6F6E2"/>
      <w:lang w:val="es-ES" w:eastAsia="es-ES" w:bidi="ar-SA"/>
    </w:rPr>
  </w:style>
  <w:style w:type="numbering" w:customStyle="1" w:styleId="Vineta">
    <w:name w:val="Vineta"/>
    <w:rsid w:val="002F1603"/>
    <w:pPr>
      <w:numPr>
        <w:numId w:val="2"/>
      </w:numPr>
    </w:pPr>
  </w:style>
  <w:style w:type="paragraph" w:customStyle="1" w:styleId="Lista0">
    <w:name w:val="Lista 0"/>
    <w:basedOn w:val="Normal"/>
    <w:qFormat/>
    <w:rsid w:val="009E6A4B"/>
    <w:pPr>
      <w:numPr>
        <w:numId w:val="5"/>
      </w:numPr>
      <w:tabs>
        <w:tab w:val="left" w:pos="1344"/>
      </w:tabs>
      <w:spacing w:before="240"/>
      <w:ind w:left="1344" w:hanging="567"/>
    </w:pPr>
    <w:rPr>
      <w:b/>
      <w:color w:val="000080"/>
    </w:rPr>
  </w:style>
  <w:style w:type="character" w:styleId="Textoennegrita">
    <w:name w:val="Strong"/>
    <w:basedOn w:val="Fuentedeprrafopredeter"/>
    <w:qFormat/>
    <w:rsid w:val="001E6915"/>
    <w:rPr>
      <w:b/>
      <w:bCs/>
      <w:color w:val="E36C0A"/>
    </w:rPr>
  </w:style>
  <w:style w:type="character" w:styleId="Hipervnculo">
    <w:name w:val="Hyperlink"/>
    <w:basedOn w:val="Fuentedeprrafopredeter"/>
    <w:uiPriority w:val="99"/>
    <w:rsid w:val="00D62849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rsid w:val="00D62849"/>
    <w:pPr>
      <w:ind w:left="0"/>
    </w:pPr>
  </w:style>
  <w:style w:type="paragraph" w:customStyle="1" w:styleId="Estilo1">
    <w:name w:val="Estilo1"/>
    <w:basedOn w:val="Normal"/>
    <w:qFormat/>
    <w:rsid w:val="007F6A2C"/>
  </w:style>
  <w:style w:type="paragraph" w:styleId="Lista2">
    <w:name w:val="List 2"/>
    <w:basedOn w:val="Normal"/>
    <w:rsid w:val="00E44026"/>
    <w:pPr>
      <w:numPr>
        <w:numId w:val="6"/>
      </w:numPr>
      <w:tabs>
        <w:tab w:val="left" w:pos="1769"/>
      </w:tabs>
    </w:pPr>
  </w:style>
  <w:style w:type="paragraph" w:styleId="Lista3">
    <w:name w:val="List 3"/>
    <w:basedOn w:val="Normal"/>
    <w:rsid w:val="007D1CF2"/>
    <w:pPr>
      <w:numPr>
        <w:numId w:val="11"/>
      </w:numPr>
      <w:tabs>
        <w:tab w:val="left" w:pos="2370"/>
      </w:tabs>
      <w:ind w:left="2370" w:hanging="567"/>
    </w:pPr>
  </w:style>
  <w:style w:type="paragraph" w:styleId="Lista4">
    <w:name w:val="List 4"/>
    <w:basedOn w:val="Normal"/>
    <w:rsid w:val="00E44026"/>
    <w:pPr>
      <w:numPr>
        <w:numId w:val="7"/>
      </w:numPr>
      <w:tabs>
        <w:tab w:val="left" w:pos="2370"/>
      </w:tabs>
    </w:pPr>
  </w:style>
  <w:style w:type="paragraph" w:styleId="Lista5">
    <w:name w:val="List 5"/>
    <w:basedOn w:val="Normal"/>
    <w:rsid w:val="001A6D34"/>
    <w:pPr>
      <w:numPr>
        <w:numId w:val="12"/>
      </w:numPr>
      <w:tabs>
        <w:tab w:val="left" w:pos="2620"/>
      </w:tabs>
      <w:ind w:left="2620" w:hanging="567"/>
    </w:pPr>
  </w:style>
  <w:style w:type="paragraph" w:customStyle="1" w:styleId="Lista6">
    <w:name w:val="Lista 6"/>
    <w:basedOn w:val="Normal"/>
    <w:qFormat/>
    <w:rsid w:val="005F76BE"/>
    <w:pPr>
      <w:numPr>
        <w:numId w:val="8"/>
      </w:numPr>
      <w:tabs>
        <w:tab w:val="left" w:pos="2620"/>
      </w:tabs>
    </w:pPr>
  </w:style>
  <w:style w:type="paragraph" w:customStyle="1" w:styleId="Lista7">
    <w:name w:val="Lista 7"/>
    <w:basedOn w:val="Normal"/>
    <w:qFormat/>
    <w:rsid w:val="00671AF5"/>
    <w:pPr>
      <w:numPr>
        <w:numId w:val="13"/>
      </w:numPr>
      <w:tabs>
        <w:tab w:val="left" w:pos="3045"/>
      </w:tabs>
      <w:ind w:left="3045" w:hanging="567"/>
    </w:pPr>
  </w:style>
  <w:style w:type="paragraph" w:customStyle="1" w:styleId="Predeterminado">
    <w:name w:val="Predeterminado"/>
    <w:basedOn w:val="Normal"/>
    <w:qFormat/>
    <w:rsid w:val="00D44F84"/>
  </w:style>
  <w:style w:type="paragraph" w:customStyle="1" w:styleId="Lista8">
    <w:name w:val="Lista 8"/>
    <w:basedOn w:val="Normal"/>
    <w:qFormat/>
    <w:rsid w:val="00B106B3"/>
    <w:pPr>
      <w:numPr>
        <w:numId w:val="9"/>
      </w:numPr>
      <w:tabs>
        <w:tab w:val="left" w:pos="3045"/>
      </w:tabs>
    </w:pPr>
  </w:style>
  <w:style w:type="paragraph" w:customStyle="1" w:styleId="Lista9">
    <w:name w:val="Lista 9"/>
    <w:basedOn w:val="Normal"/>
    <w:qFormat/>
    <w:rsid w:val="000E3B57"/>
    <w:pPr>
      <w:numPr>
        <w:numId w:val="1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8E8E8"/>
      <w:tabs>
        <w:tab w:val="left" w:pos="3544"/>
      </w:tabs>
    </w:pPr>
  </w:style>
  <w:style w:type="paragraph" w:customStyle="1" w:styleId="Lista0b">
    <w:name w:val="Lista 0b"/>
    <w:basedOn w:val="Normal"/>
    <w:qFormat/>
    <w:rsid w:val="008355F0"/>
    <w:pPr>
      <w:numPr>
        <w:numId w:val="14"/>
      </w:numPr>
      <w:tabs>
        <w:tab w:val="left" w:pos="1344"/>
      </w:tabs>
      <w:ind w:left="1344" w:hanging="567"/>
    </w:pPr>
    <w:rPr>
      <w:b/>
      <w:color w:val="000080"/>
    </w:rPr>
  </w:style>
  <w:style w:type="paragraph" w:styleId="Textodeglobo">
    <w:name w:val="Balloon Text"/>
    <w:basedOn w:val="Normal"/>
    <w:link w:val="TextodegloboCar"/>
    <w:rsid w:val="00C06432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C06432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65D5B"/>
    <w:pPr>
      <w:ind w:left="720"/>
      <w:contextualSpacing/>
    </w:pPr>
  </w:style>
  <w:style w:type="character" w:styleId="CdigoHTML">
    <w:name w:val="HTML Code"/>
    <w:basedOn w:val="Fuentedeprrafopredeter"/>
    <w:uiPriority w:val="99"/>
    <w:unhideWhenUsed/>
    <w:rsid w:val="00DE1362"/>
    <w:rPr>
      <w:rFonts w:ascii="Courier New" w:eastAsia="Times New Roman" w:hAnsi="Courier New" w:cs="Courier New"/>
      <w:sz w:val="20"/>
      <w:szCs w:val="20"/>
    </w:rPr>
  </w:style>
  <w:style w:type="character" w:customStyle="1" w:styleId="Ttulo3Car">
    <w:name w:val="Título 3 Car"/>
    <w:basedOn w:val="Fuentedeprrafopredeter"/>
    <w:link w:val="Ttulo3"/>
    <w:rsid w:val="000141A4"/>
    <w:rPr>
      <w:rFonts w:ascii="Arial" w:hAnsi="Arial" w:cs="Arial"/>
      <w:b/>
      <w:bCs/>
      <w:color w:val="00008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367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nielts\AppData\Roaming\Microsoft\Templates\__Plantilla%20Apuntes%20Clase%2003.dot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A95C64-BC37-4396-BD2B-C9399BB107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__Plantilla Apuntes Clase 03.dotm</Template>
  <TotalTime>15</TotalTime>
  <Pages>9</Pages>
  <Words>1402</Words>
  <Characters>7714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documentos</vt:lpstr>
    </vt:vector>
  </TitlesOfParts>
  <Company>RUP</Company>
  <LinksUpToDate>false</LinksUpToDate>
  <CharactersWithSpaces>9098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documentos</dc:title>
  <dc:creator>dani</dc:creator>
  <cp:lastModifiedBy>Daniel Touceda Santorio</cp:lastModifiedBy>
  <cp:revision>14</cp:revision>
  <cp:lastPrinted>2017-02-02T08:32:00Z</cp:lastPrinted>
  <dcterms:created xsi:type="dcterms:W3CDTF">2018-12-19T08:06:00Z</dcterms:created>
  <dcterms:modified xsi:type="dcterms:W3CDTF">2024-02-16T08:00:00Z</dcterms:modified>
</cp:coreProperties>
</file>